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19A73" w14:textId="3AFC03BF" w:rsidR="00BC2298" w:rsidRDefault="00BC2298" w:rsidP="00BC2298">
      <w:pPr>
        <w:snapToGrid w:val="0"/>
        <w:contextualSpacing/>
        <w:rPr>
          <w:rFonts w:ascii="微軟正黑體" w:eastAsia="微軟正黑體" w:hAnsi="微軟正黑體"/>
          <w:b/>
          <w:bCs/>
        </w:rPr>
      </w:pPr>
      <w:r>
        <w:rPr>
          <w:rFonts w:ascii="微軟正黑體" w:eastAsia="微軟正黑體" w:hAnsi="微軟正黑體" w:hint="eastAsia"/>
          <w:b/>
          <w:bCs/>
        </w:rPr>
        <w:t>Topic：</w:t>
      </w:r>
      <w:r w:rsidR="00DD58D6">
        <w:rPr>
          <w:rFonts w:ascii="微軟正黑體" w:eastAsia="微軟正黑體" w:hAnsi="微軟正黑體" w:hint="eastAsia"/>
          <w:b/>
          <w:bCs/>
        </w:rPr>
        <w:t>集保與櫃買</w:t>
      </w:r>
      <w:r w:rsidR="00DD58D6" w:rsidRPr="00DD58D6">
        <w:rPr>
          <w:rFonts w:ascii="微軟正黑體" w:eastAsia="微軟正黑體" w:hAnsi="微軟正黑體" w:hint="eastAsia"/>
          <w:b/>
          <w:bCs/>
        </w:rPr>
        <w:t>債券</w:t>
      </w:r>
      <w:r w:rsidR="000B51C9">
        <w:rPr>
          <w:rFonts w:ascii="微軟正黑體" w:eastAsia="微軟正黑體" w:hAnsi="微軟正黑體" w:hint="eastAsia"/>
          <w:b/>
          <w:bCs/>
        </w:rPr>
        <w:t>來訪：</w:t>
      </w:r>
      <w:r w:rsidR="00DD58D6" w:rsidRPr="00DD58D6">
        <w:rPr>
          <w:rFonts w:ascii="微軟正黑體" w:eastAsia="微軟正黑體" w:hAnsi="微軟正黑體" w:hint="eastAsia"/>
          <w:b/>
          <w:bCs/>
        </w:rPr>
        <w:t>RWA代幣化規劃會議</w:t>
      </w:r>
    </w:p>
    <w:p w14:paraId="07DF0DEA" w14:textId="67C9363A" w:rsidR="00BC2298" w:rsidRPr="0063525C" w:rsidRDefault="00BC2298" w:rsidP="00BC2298">
      <w:pPr>
        <w:snapToGrid w:val="0"/>
        <w:contextualSpacing/>
        <w:rPr>
          <w:rFonts w:ascii="微軟正黑體" w:eastAsia="微軟正黑體" w:hAnsi="微軟正黑體"/>
          <w:b/>
          <w:bCs/>
        </w:rPr>
      </w:pPr>
      <w:r w:rsidRPr="0063525C">
        <w:rPr>
          <w:rFonts w:ascii="微軟正黑體" w:eastAsia="微軟正黑體" w:hAnsi="微軟正黑體" w:hint="eastAsia"/>
          <w:b/>
          <w:bCs/>
        </w:rPr>
        <w:t>Date：</w:t>
      </w:r>
      <w:r>
        <w:rPr>
          <w:rFonts w:ascii="微軟正黑體" w:eastAsia="微軟正黑體" w:hAnsi="微軟正黑體"/>
          <w:b/>
          <w:bCs/>
        </w:rPr>
        <w:t>2</w:t>
      </w:r>
      <w:r>
        <w:rPr>
          <w:rFonts w:ascii="微軟正黑體" w:eastAsia="微軟正黑體" w:hAnsi="微軟正黑體" w:hint="eastAsia"/>
          <w:b/>
          <w:bCs/>
        </w:rPr>
        <w:t>026/</w:t>
      </w:r>
      <w:r w:rsidR="002F002E">
        <w:rPr>
          <w:rFonts w:ascii="微軟正黑體" w:eastAsia="微軟正黑體" w:hAnsi="微軟正黑體" w:hint="eastAsia"/>
          <w:b/>
          <w:bCs/>
        </w:rPr>
        <w:t>08</w:t>
      </w:r>
      <w:r>
        <w:rPr>
          <w:rFonts w:ascii="微軟正黑體" w:eastAsia="微軟正黑體" w:hAnsi="微軟正黑體" w:hint="eastAsia"/>
          <w:b/>
          <w:bCs/>
        </w:rPr>
        <w:t>/</w:t>
      </w:r>
      <w:r w:rsidR="00A45357">
        <w:rPr>
          <w:rFonts w:ascii="微軟正黑體" w:eastAsia="微軟正黑體" w:hAnsi="微軟正黑體" w:hint="eastAsia"/>
          <w:b/>
          <w:bCs/>
        </w:rPr>
        <w:t>19</w:t>
      </w:r>
      <w:r>
        <w:rPr>
          <w:rFonts w:ascii="微軟正黑體" w:eastAsia="微軟正黑體" w:hAnsi="微軟正黑體" w:hint="eastAsia"/>
          <w:b/>
          <w:bCs/>
        </w:rPr>
        <w:t xml:space="preserve"> (</w:t>
      </w:r>
      <w:r w:rsidR="002F002E">
        <w:rPr>
          <w:rFonts w:ascii="微軟正黑體" w:eastAsia="微軟正黑體" w:hAnsi="微軟正黑體" w:hint="eastAsia"/>
          <w:b/>
          <w:bCs/>
        </w:rPr>
        <w:t>三</w:t>
      </w:r>
      <w:r>
        <w:rPr>
          <w:rFonts w:ascii="微軟正黑體" w:eastAsia="微軟正黑體" w:hAnsi="微軟正黑體" w:hint="eastAsia"/>
          <w:b/>
          <w:bCs/>
        </w:rPr>
        <w:t>)</w:t>
      </w:r>
    </w:p>
    <w:p w14:paraId="1FD6B791" w14:textId="05AFDB4A" w:rsidR="00537ADB" w:rsidRDefault="00BC2298" w:rsidP="00BC2298">
      <w:pPr>
        <w:snapToGrid w:val="0"/>
        <w:contextualSpacing/>
        <w:rPr>
          <w:rFonts w:ascii="微軟正黑體" w:eastAsia="微軟正黑體" w:hAnsi="微軟正黑體" w:hint="eastAsia"/>
          <w:b/>
          <w:bCs/>
        </w:rPr>
      </w:pPr>
      <w:r w:rsidRPr="0063525C">
        <w:rPr>
          <w:rFonts w:ascii="微軟正黑體" w:eastAsia="微軟正黑體" w:hAnsi="微軟正黑體" w:hint="eastAsia"/>
          <w:b/>
          <w:bCs/>
        </w:rPr>
        <w:t>Participant</w:t>
      </w:r>
      <w:r w:rsidR="004B39F6">
        <w:rPr>
          <w:rFonts w:ascii="微軟正黑體" w:eastAsia="微軟正黑體" w:hAnsi="微軟正黑體" w:hint="eastAsia"/>
          <w:b/>
          <w:bCs/>
        </w:rPr>
        <w:t xml:space="preserve"> (不完整)</w:t>
      </w:r>
      <w:r>
        <w:rPr>
          <w:rFonts w:ascii="微軟正黑體" w:eastAsia="微軟正黑體" w:hAnsi="微軟正黑體" w:hint="eastAsia"/>
          <w:b/>
          <w:bCs/>
        </w:rPr>
        <w:t>：</w:t>
      </w:r>
    </w:p>
    <w:p w14:paraId="33F84696" w14:textId="2B5ABB0A" w:rsidR="00537ADB" w:rsidRPr="00537ADB" w:rsidRDefault="00537ADB" w:rsidP="00537ADB">
      <w:pPr>
        <w:numPr>
          <w:ilvl w:val="0"/>
          <w:numId w:val="11"/>
        </w:numPr>
        <w:snapToGrid w:val="0"/>
        <w:contextualSpacing/>
        <w:rPr>
          <w:rFonts w:ascii="微軟正黑體" w:eastAsia="微軟正黑體" w:hAnsi="微軟正黑體" w:hint="eastAsia"/>
        </w:rPr>
      </w:pPr>
      <w:r w:rsidRPr="00537ADB">
        <w:rPr>
          <w:rFonts w:ascii="微軟正黑體" w:eastAsia="微軟正黑體" w:hAnsi="微軟正黑體" w:hint="eastAsia"/>
        </w:rPr>
        <w:t>櫃買中心債券部：黃仁宏經理、林雅雯副組長、李彥穎專員</w:t>
      </w:r>
    </w:p>
    <w:p w14:paraId="07BC574C" w14:textId="3BE30840" w:rsidR="00537ADB" w:rsidRPr="00537ADB" w:rsidRDefault="00537ADB" w:rsidP="00537ADB">
      <w:pPr>
        <w:numPr>
          <w:ilvl w:val="0"/>
          <w:numId w:val="11"/>
        </w:numPr>
        <w:snapToGrid w:val="0"/>
        <w:contextualSpacing/>
        <w:rPr>
          <w:rFonts w:ascii="微軟正黑體" w:eastAsia="微軟正黑體" w:hAnsi="微軟正黑體"/>
        </w:rPr>
      </w:pPr>
      <w:r w:rsidRPr="00537ADB">
        <w:rPr>
          <w:rFonts w:ascii="微軟正黑體" w:eastAsia="微軟正黑體" w:hAnsi="微軟正黑體" w:hint="eastAsia"/>
        </w:rPr>
        <w:t>集保公司股</w:t>
      </w:r>
      <w:proofErr w:type="gramStart"/>
      <w:r w:rsidRPr="00537ADB">
        <w:rPr>
          <w:rFonts w:ascii="微軟正黑體" w:eastAsia="微軟正黑體" w:hAnsi="微軟正黑體" w:hint="eastAsia"/>
        </w:rPr>
        <w:t>務</w:t>
      </w:r>
      <w:proofErr w:type="gramEnd"/>
      <w:r w:rsidRPr="00537ADB">
        <w:rPr>
          <w:rFonts w:ascii="微軟正黑體" w:eastAsia="微軟正黑體" w:hAnsi="微軟正黑體" w:hint="eastAsia"/>
        </w:rPr>
        <w:t>部：蔡青倩副理、陳柏勝專員</w:t>
      </w:r>
    </w:p>
    <w:p w14:paraId="0FAEB826" w14:textId="44DEB583" w:rsidR="00537ADB" w:rsidRPr="00537ADB" w:rsidRDefault="00537ADB" w:rsidP="00537ADB">
      <w:pPr>
        <w:numPr>
          <w:ilvl w:val="0"/>
          <w:numId w:val="11"/>
        </w:numPr>
        <w:snapToGrid w:val="0"/>
        <w:contextualSpacing/>
        <w:rPr>
          <w:rFonts w:ascii="微軟正黑體" w:eastAsia="微軟正黑體" w:hAnsi="微軟正黑體"/>
        </w:rPr>
      </w:pPr>
      <w:r w:rsidRPr="00537ADB">
        <w:rPr>
          <w:rFonts w:ascii="微軟正黑體" w:eastAsia="微軟正黑體" w:hAnsi="微軟正黑體" w:hint="eastAsia"/>
        </w:rPr>
        <w:t>集保公司金融業務部：</w:t>
      </w:r>
      <w:proofErr w:type="gramStart"/>
      <w:r w:rsidRPr="00537ADB">
        <w:rPr>
          <w:rFonts w:ascii="微軟正黑體" w:eastAsia="微軟正黑體" w:hAnsi="微軟正黑體" w:hint="eastAsia"/>
        </w:rPr>
        <w:t>類成瑾副</w:t>
      </w:r>
      <w:proofErr w:type="gramEnd"/>
      <w:r w:rsidRPr="00537ADB">
        <w:rPr>
          <w:rFonts w:ascii="微軟正黑體" w:eastAsia="微軟正黑體" w:hAnsi="微軟正黑體" w:hint="eastAsia"/>
        </w:rPr>
        <w:t>理、吳啟陽專員</w:t>
      </w:r>
    </w:p>
    <w:p w14:paraId="425A7E5D" w14:textId="5C2CE949" w:rsidR="00537ADB" w:rsidRPr="00537ADB" w:rsidRDefault="00537ADB" w:rsidP="00537ADB">
      <w:pPr>
        <w:numPr>
          <w:ilvl w:val="0"/>
          <w:numId w:val="11"/>
        </w:numPr>
        <w:snapToGrid w:val="0"/>
        <w:contextualSpacing/>
        <w:rPr>
          <w:rFonts w:ascii="微軟正黑體" w:eastAsia="微軟正黑體" w:hAnsi="微軟正黑體"/>
        </w:rPr>
      </w:pPr>
      <w:r w:rsidRPr="00537ADB">
        <w:rPr>
          <w:rFonts w:ascii="微軟正黑體" w:eastAsia="微軟正黑體" w:hAnsi="微軟正黑體" w:hint="eastAsia"/>
        </w:rPr>
        <w:t>集保公司數位</w:t>
      </w:r>
      <w:proofErr w:type="gramStart"/>
      <w:r w:rsidRPr="00537ADB">
        <w:rPr>
          <w:rFonts w:ascii="微軟正黑體" w:eastAsia="微軟正黑體" w:hAnsi="微軟正黑體" w:hint="eastAsia"/>
        </w:rPr>
        <w:t>暨資安部</w:t>
      </w:r>
      <w:proofErr w:type="gramEnd"/>
      <w:r w:rsidRPr="00537ADB">
        <w:rPr>
          <w:rFonts w:ascii="微軟正黑體" w:eastAsia="微軟正黑體" w:hAnsi="微軟正黑體" w:hint="eastAsia"/>
        </w:rPr>
        <w:t>：吳淑綸組長</w:t>
      </w:r>
    </w:p>
    <w:p w14:paraId="245683C7" w14:textId="24AE80F1" w:rsidR="00537ADB" w:rsidRDefault="00537ADB" w:rsidP="00537ADB">
      <w:pPr>
        <w:numPr>
          <w:ilvl w:val="0"/>
          <w:numId w:val="11"/>
        </w:numPr>
        <w:snapToGrid w:val="0"/>
        <w:contextualSpacing/>
        <w:rPr>
          <w:rFonts w:ascii="微軟正黑體" w:eastAsia="微軟正黑體" w:hAnsi="微軟正黑體"/>
        </w:rPr>
      </w:pPr>
      <w:r w:rsidRPr="00537ADB">
        <w:rPr>
          <w:rFonts w:ascii="微軟正黑體" w:eastAsia="微軟正黑體" w:hAnsi="微軟正黑體" w:hint="eastAsia"/>
        </w:rPr>
        <w:t>集保公司企劃部：丁景麟專員</w:t>
      </w:r>
    </w:p>
    <w:p w14:paraId="5FC64A7C" w14:textId="0B4D021B" w:rsidR="003661C6" w:rsidRDefault="003661C6" w:rsidP="003661C6">
      <w:pPr>
        <w:numPr>
          <w:ilvl w:val="0"/>
          <w:numId w:val="11"/>
        </w:numPr>
        <w:snapToGrid w:val="0"/>
        <w:contextualSpacing/>
        <w:rPr>
          <w:rFonts w:ascii="微軟正黑體" w:eastAsia="微軟正黑體" w:hAnsi="微軟正黑體"/>
        </w:rPr>
      </w:pPr>
      <w:proofErr w:type="gramStart"/>
      <w:r>
        <w:rPr>
          <w:rFonts w:ascii="微軟正黑體" w:eastAsia="微軟正黑體" w:hAnsi="微軟正黑體" w:hint="eastAsia"/>
        </w:rPr>
        <w:t>金控</w:t>
      </w:r>
      <w:proofErr w:type="gramEnd"/>
      <w:r>
        <w:rPr>
          <w:rFonts w:ascii="微軟正黑體" w:eastAsia="微軟正黑體" w:hAnsi="微軟正黑體" w:hint="eastAsia"/>
        </w:rPr>
        <w:t>：</w:t>
      </w:r>
      <w:proofErr w:type="gramStart"/>
      <w:r w:rsidR="00340F76" w:rsidRPr="00340F76">
        <w:rPr>
          <w:rFonts w:ascii="微軟正黑體" w:eastAsia="微軟正黑體" w:hAnsi="微軟正黑體" w:hint="eastAsia"/>
        </w:rPr>
        <w:t>維銘</w:t>
      </w:r>
      <w:r w:rsidR="00340F76">
        <w:rPr>
          <w:rFonts w:ascii="微軟正黑體" w:eastAsia="微軟正黑體" w:hAnsi="微軟正黑體" w:hint="eastAsia"/>
        </w:rPr>
        <w:t>資深</w:t>
      </w:r>
      <w:proofErr w:type="gramEnd"/>
      <w:r w:rsidR="00340F76">
        <w:rPr>
          <w:rFonts w:ascii="微軟正黑體" w:eastAsia="微軟正黑體" w:hAnsi="微軟正黑體" w:hint="eastAsia"/>
        </w:rPr>
        <w:t>副總、</w:t>
      </w:r>
      <w:r w:rsidRPr="00F56347">
        <w:rPr>
          <w:rFonts w:ascii="微軟正黑體" w:eastAsia="微軟正黑體" w:hAnsi="微軟正黑體" w:hint="eastAsia"/>
        </w:rPr>
        <w:t>數創哲</w:t>
      </w:r>
      <w:proofErr w:type="gramStart"/>
      <w:r w:rsidRPr="00F56347">
        <w:rPr>
          <w:rFonts w:ascii="微軟正黑體" w:eastAsia="微軟正黑體" w:hAnsi="微軟正黑體" w:hint="eastAsia"/>
        </w:rPr>
        <w:t>煜資協</w:t>
      </w:r>
      <w:proofErr w:type="gramEnd"/>
      <w:r w:rsidRPr="00F56347">
        <w:rPr>
          <w:rFonts w:ascii="微軟正黑體" w:eastAsia="微軟正黑體" w:hAnsi="微軟正黑體" w:hint="eastAsia"/>
        </w:rPr>
        <w:t>、數創明慧協理</w:t>
      </w:r>
    </w:p>
    <w:p w14:paraId="55245049" w14:textId="24B95D36" w:rsidR="003661C6" w:rsidRDefault="003661C6" w:rsidP="003661C6">
      <w:pPr>
        <w:numPr>
          <w:ilvl w:val="0"/>
          <w:numId w:val="11"/>
        </w:numPr>
        <w:snapToGrid w:val="0"/>
        <w:contextualSpacing/>
        <w:rPr>
          <w:rFonts w:ascii="微軟正黑體" w:eastAsia="微軟正黑體" w:hAnsi="微軟正黑體"/>
        </w:rPr>
      </w:pPr>
      <w:r>
        <w:rPr>
          <w:rFonts w:ascii="微軟正黑體" w:eastAsia="微軟正黑體" w:hAnsi="微軟正黑體" w:hint="eastAsia"/>
        </w:rPr>
        <w:t>證券：</w:t>
      </w:r>
      <w:r w:rsidR="00C17974">
        <w:rPr>
          <w:rFonts w:ascii="微軟正黑體" w:eastAsia="微軟正黑體" w:hAnsi="微軟正黑體" w:hint="eastAsia"/>
        </w:rPr>
        <w:t>金</w:t>
      </w:r>
      <w:proofErr w:type="gramStart"/>
      <w:r w:rsidR="00C17974">
        <w:rPr>
          <w:rFonts w:ascii="微軟正黑體" w:eastAsia="微軟正黑體" w:hAnsi="微軟正黑體" w:hint="eastAsia"/>
        </w:rPr>
        <w:t>市宗威</w:t>
      </w:r>
      <w:proofErr w:type="gramEnd"/>
      <w:r w:rsidR="00C17974">
        <w:rPr>
          <w:rFonts w:ascii="微軟正黑體" w:eastAsia="微軟正黑體" w:hAnsi="微軟正黑體" w:hint="eastAsia"/>
        </w:rPr>
        <w:t>副總</w:t>
      </w:r>
      <w:r w:rsidR="00ED6F19">
        <w:rPr>
          <w:rFonts w:ascii="微軟正黑體" w:eastAsia="微軟正黑體" w:hAnsi="微軟正黑體" w:hint="eastAsia"/>
        </w:rPr>
        <w:t>、</w:t>
      </w:r>
      <w:proofErr w:type="gramStart"/>
      <w:r w:rsidRPr="00F56347">
        <w:rPr>
          <w:rFonts w:ascii="微軟正黑體" w:eastAsia="微軟正黑體" w:hAnsi="微軟正黑體" w:hint="eastAsia"/>
        </w:rPr>
        <w:t>策企碧嘉資協</w:t>
      </w:r>
      <w:proofErr w:type="gramEnd"/>
      <w:r w:rsidRPr="00F56347">
        <w:rPr>
          <w:rFonts w:ascii="微軟正黑體" w:eastAsia="微軟正黑體" w:hAnsi="微軟正黑體" w:hint="eastAsia"/>
        </w:rPr>
        <w:t>、金</w:t>
      </w:r>
      <w:proofErr w:type="gramStart"/>
      <w:r w:rsidRPr="00F56347">
        <w:rPr>
          <w:rFonts w:ascii="微軟正黑體" w:eastAsia="微軟正黑體" w:hAnsi="微軟正黑體" w:hint="eastAsia"/>
        </w:rPr>
        <w:t>市弘軒資協</w:t>
      </w:r>
      <w:proofErr w:type="gramEnd"/>
      <w:r w:rsidR="005E7F91">
        <w:rPr>
          <w:rFonts w:ascii="微軟正黑體" w:eastAsia="微軟正黑體" w:hAnsi="微軟正黑體" w:hint="eastAsia"/>
        </w:rPr>
        <w:t>、股</w:t>
      </w:r>
      <w:proofErr w:type="gramStart"/>
      <w:r w:rsidR="005E7F91">
        <w:rPr>
          <w:rFonts w:ascii="微軟正黑體" w:eastAsia="微軟正黑體" w:hAnsi="微軟正黑體" w:hint="eastAsia"/>
        </w:rPr>
        <w:t>代</w:t>
      </w:r>
      <w:r w:rsidR="005E7F91" w:rsidRPr="005E7F91">
        <w:rPr>
          <w:rFonts w:ascii="微軟正黑體" w:eastAsia="微軟正黑體" w:hAnsi="微軟正黑體" w:hint="eastAsia"/>
        </w:rPr>
        <w:t>宜容</w:t>
      </w:r>
      <w:proofErr w:type="gramEnd"/>
      <w:r w:rsidR="005E7F91">
        <w:rPr>
          <w:rFonts w:ascii="微軟正黑體" w:eastAsia="微軟正黑體" w:hAnsi="微軟正黑體" w:hint="eastAsia"/>
        </w:rPr>
        <w:t>協理</w:t>
      </w:r>
      <w:r w:rsidRPr="00F56347">
        <w:rPr>
          <w:rFonts w:ascii="微軟正黑體" w:eastAsia="微軟正黑體" w:hAnsi="微軟正黑體" w:hint="eastAsia"/>
        </w:rPr>
        <w:t>、</w:t>
      </w:r>
      <w:proofErr w:type="gramStart"/>
      <w:r w:rsidRPr="00F56347">
        <w:rPr>
          <w:rFonts w:ascii="微軟正黑體" w:eastAsia="微軟正黑體" w:hAnsi="微軟正黑體" w:hint="eastAsia"/>
        </w:rPr>
        <w:t>策企恩慈</w:t>
      </w:r>
      <w:proofErr w:type="gramEnd"/>
      <w:r w:rsidRPr="00F56347">
        <w:rPr>
          <w:rFonts w:ascii="微軟正黑體" w:eastAsia="微軟正黑體" w:hAnsi="微軟正黑體" w:hint="eastAsia"/>
        </w:rPr>
        <w:t>經理</w:t>
      </w:r>
      <w:r>
        <w:rPr>
          <w:rFonts w:ascii="微軟正黑體" w:eastAsia="微軟正黑體" w:hAnsi="微軟正黑體" w:hint="eastAsia"/>
        </w:rPr>
        <w:t>、</w:t>
      </w:r>
      <w:proofErr w:type="gramStart"/>
      <w:r w:rsidRPr="00F56347">
        <w:rPr>
          <w:rFonts w:ascii="微軟正黑體" w:eastAsia="微軟正黑體" w:hAnsi="微軟正黑體" w:hint="eastAsia"/>
        </w:rPr>
        <w:t>資訊冠維經理</w:t>
      </w:r>
      <w:proofErr w:type="gramEnd"/>
      <w:r>
        <w:rPr>
          <w:rFonts w:ascii="微軟正黑體" w:eastAsia="微軟正黑體" w:hAnsi="微軟正黑體" w:hint="eastAsia"/>
        </w:rPr>
        <w:t>、</w:t>
      </w:r>
      <w:proofErr w:type="gramStart"/>
      <w:r>
        <w:rPr>
          <w:rFonts w:ascii="微軟正黑體" w:eastAsia="微軟正黑體" w:hAnsi="微軟正黑體" w:hint="eastAsia"/>
        </w:rPr>
        <w:t>冠儒副</w:t>
      </w:r>
      <w:proofErr w:type="gramEnd"/>
      <w:r>
        <w:rPr>
          <w:rFonts w:ascii="微軟正黑體" w:eastAsia="微軟正黑體" w:hAnsi="微軟正黑體" w:hint="eastAsia"/>
        </w:rPr>
        <w:t>理、雅安</w:t>
      </w:r>
      <w:r w:rsidRPr="00F56347">
        <w:rPr>
          <w:rFonts w:ascii="微軟正黑體" w:eastAsia="微軟正黑體" w:hAnsi="微軟正黑體" w:hint="eastAsia"/>
        </w:rPr>
        <w:t>、新晨</w:t>
      </w:r>
    </w:p>
    <w:p w14:paraId="6D28E72B" w14:textId="56719938" w:rsidR="003661C6" w:rsidRPr="00296C4A" w:rsidRDefault="003661C6" w:rsidP="003661C6">
      <w:pPr>
        <w:numPr>
          <w:ilvl w:val="0"/>
          <w:numId w:val="11"/>
        </w:numPr>
        <w:snapToGrid w:val="0"/>
        <w:contextualSpacing/>
        <w:rPr>
          <w:rFonts w:ascii="微軟正黑體" w:eastAsia="微軟正黑體" w:hAnsi="微軟正黑體"/>
        </w:rPr>
      </w:pPr>
      <w:r>
        <w:rPr>
          <w:rFonts w:ascii="微軟正黑體" w:eastAsia="微軟正黑體" w:hAnsi="微軟正黑體" w:hint="eastAsia"/>
        </w:rPr>
        <w:t>銀行：</w:t>
      </w:r>
      <w:r w:rsidR="00C17974">
        <w:rPr>
          <w:rFonts w:ascii="微軟正黑體" w:eastAsia="微軟正黑體" w:hAnsi="微軟正黑體" w:hint="eastAsia"/>
        </w:rPr>
        <w:t>未知</w:t>
      </w:r>
      <w:r w:rsidR="00C17974" w:rsidRPr="00296C4A">
        <w:rPr>
          <w:rFonts w:ascii="微軟正黑體" w:eastAsia="微軟正黑體" w:hAnsi="微軟正黑體"/>
        </w:rPr>
        <w:t xml:space="preserve"> </w:t>
      </w:r>
    </w:p>
    <w:p w14:paraId="37374E5E" w14:textId="77777777" w:rsidR="003661C6" w:rsidRPr="00C97AA3" w:rsidRDefault="003661C6" w:rsidP="00BC2298">
      <w:pPr>
        <w:snapToGrid w:val="0"/>
        <w:contextualSpacing/>
        <w:rPr>
          <w:rFonts w:ascii="微軟正黑體" w:eastAsia="微軟正黑體" w:hAnsi="微軟正黑體"/>
          <w:b/>
          <w:bCs/>
        </w:rPr>
      </w:pPr>
    </w:p>
    <w:p w14:paraId="6F98BE23" w14:textId="003A11B8" w:rsidR="007B18AC" w:rsidRPr="0040678B" w:rsidRDefault="007B18AC" w:rsidP="00BC2298">
      <w:pPr>
        <w:snapToGrid w:val="0"/>
        <w:contextualSpacing/>
        <w:rPr>
          <w:rFonts w:ascii="微軟正黑體" w:eastAsia="微軟正黑體" w:hAnsi="微軟正黑體"/>
          <w:b/>
          <w:bCs/>
        </w:rPr>
      </w:pPr>
      <w:r>
        <w:rPr>
          <w:rFonts w:ascii="微軟正黑體" w:eastAsia="微軟正黑體" w:hAnsi="微軟正黑體" w:hint="eastAsia"/>
          <w:b/>
          <w:bCs/>
        </w:rPr>
        <w:t>Key Takeaways</w:t>
      </w:r>
    </w:p>
    <w:p w14:paraId="3828BDD1" w14:textId="56B109F8" w:rsidR="00D94F29" w:rsidRPr="00D94F29" w:rsidRDefault="00D94F29" w:rsidP="00D94F29">
      <w:pPr>
        <w:numPr>
          <w:ilvl w:val="0"/>
          <w:numId w:val="1"/>
        </w:numPr>
        <w:snapToGrid w:val="0"/>
        <w:contextualSpacing/>
      </w:pPr>
      <w:r w:rsidRPr="00D94F29">
        <w:rPr>
          <w:rFonts w:hint="eastAsia"/>
          <w:b/>
          <w:bCs/>
        </w:rPr>
        <w:t>金管會規劃於</w:t>
      </w:r>
      <w:r w:rsidRPr="00D94F29">
        <w:rPr>
          <w:b/>
          <w:bCs/>
        </w:rPr>
        <w:t xml:space="preserve"> 2027 </w:t>
      </w:r>
      <w:r w:rsidRPr="00D94F29">
        <w:rPr>
          <w:rFonts w:hint="eastAsia"/>
          <w:b/>
          <w:bCs/>
        </w:rPr>
        <w:t>年</w:t>
      </w:r>
      <w:r w:rsidRPr="00D94F29">
        <w:rPr>
          <w:b/>
          <w:bCs/>
        </w:rPr>
        <w:t xml:space="preserve"> 3 </w:t>
      </w:r>
      <w:r w:rsidRPr="00D94F29">
        <w:rPr>
          <w:rFonts w:hint="eastAsia"/>
          <w:b/>
          <w:bCs/>
        </w:rPr>
        <w:t>月底前完成國內公司債及金融債</w:t>
      </w:r>
      <w:r w:rsidRPr="00D94F29">
        <w:rPr>
          <w:b/>
          <w:bCs/>
        </w:rPr>
        <w:t xml:space="preserve"> RWA </w:t>
      </w:r>
      <w:r w:rsidRPr="00D94F29">
        <w:rPr>
          <w:rFonts w:hint="eastAsia"/>
          <w:b/>
          <w:bCs/>
        </w:rPr>
        <w:t>擬真交易，並直接使用未來正式平台進行測試，</w:t>
      </w:r>
      <w:r w:rsidRPr="00D94F29">
        <w:rPr>
          <w:rFonts w:hint="eastAsia"/>
          <w:b/>
          <w:bCs/>
        </w:rPr>
        <w:t>2026</w:t>
      </w:r>
      <w:r w:rsidRPr="00D94F29">
        <w:rPr>
          <w:b/>
          <w:bCs/>
        </w:rPr>
        <w:t xml:space="preserve"> </w:t>
      </w:r>
      <w:r w:rsidRPr="00D94F29">
        <w:rPr>
          <w:rFonts w:hint="eastAsia"/>
          <w:b/>
          <w:bCs/>
        </w:rPr>
        <w:t>年</w:t>
      </w:r>
      <w:r w:rsidRPr="00D94F29">
        <w:rPr>
          <w:b/>
          <w:bCs/>
        </w:rPr>
        <w:t xml:space="preserve"> 9 </w:t>
      </w:r>
      <w:r w:rsidRPr="00D94F29">
        <w:rPr>
          <w:rFonts w:hint="eastAsia"/>
          <w:b/>
          <w:bCs/>
        </w:rPr>
        <w:t>月公告</w:t>
      </w:r>
      <w:r w:rsidRPr="00D94F29">
        <w:rPr>
          <w:b/>
          <w:bCs/>
        </w:rPr>
        <w:t xml:space="preserve"> API</w:t>
      </w:r>
      <w:r w:rsidRPr="00D94F29">
        <w:rPr>
          <w:b/>
          <w:bCs/>
        </w:rPr>
        <w:t>、</w:t>
      </w:r>
      <w:r w:rsidRPr="00D94F29">
        <w:rPr>
          <w:b/>
          <w:bCs/>
        </w:rPr>
        <w:t xml:space="preserve">10 </w:t>
      </w:r>
      <w:r w:rsidRPr="00D94F29">
        <w:rPr>
          <w:rFonts w:hint="eastAsia"/>
          <w:b/>
          <w:bCs/>
        </w:rPr>
        <w:t>月起進行聯通測試</w:t>
      </w:r>
    </w:p>
    <w:p w14:paraId="0E06D2BF" w14:textId="77777777" w:rsidR="00D94F29" w:rsidRPr="00D94F29" w:rsidRDefault="00D94F29" w:rsidP="00D94F29">
      <w:pPr>
        <w:numPr>
          <w:ilvl w:val="0"/>
          <w:numId w:val="1"/>
        </w:numPr>
        <w:tabs>
          <w:tab w:val="clear" w:pos="720"/>
        </w:tabs>
        <w:snapToGrid w:val="0"/>
        <w:contextualSpacing/>
      </w:pPr>
      <w:r w:rsidRPr="00D94F29">
        <w:rPr>
          <w:rFonts w:hint="eastAsia"/>
          <w:b/>
          <w:bCs/>
        </w:rPr>
        <w:t>首階段設計以維持現有債券市場運作方式為原則，主要將發行與交割環節導入</w:t>
      </w:r>
      <w:r w:rsidRPr="00D94F29">
        <w:rPr>
          <w:b/>
          <w:bCs/>
        </w:rPr>
        <w:t xml:space="preserve"> Wallet</w:t>
      </w:r>
      <w:r w:rsidRPr="00D94F29">
        <w:rPr>
          <w:b/>
          <w:bCs/>
        </w:rPr>
        <w:t>、</w:t>
      </w:r>
      <w:r w:rsidRPr="00D94F29">
        <w:rPr>
          <w:b/>
          <w:bCs/>
        </w:rPr>
        <w:t>Private Key</w:t>
      </w:r>
      <w:r w:rsidRPr="00D94F29">
        <w:rPr>
          <w:b/>
          <w:bCs/>
        </w:rPr>
        <w:t>、</w:t>
      </w:r>
      <w:r w:rsidRPr="00D94F29">
        <w:rPr>
          <w:b/>
          <w:bCs/>
        </w:rPr>
        <w:t xml:space="preserve">Cash Token </w:t>
      </w:r>
      <w:r w:rsidRPr="00D94F29">
        <w:rPr>
          <w:rFonts w:hint="eastAsia"/>
          <w:b/>
          <w:bCs/>
        </w:rPr>
        <w:t>及</w:t>
      </w:r>
      <w:r w:rsidRPr="00D94F29">
        <w:rPr>
          <w:b/>
          <w:bCs/>
        </w:rPr>
        <w:t xml:space="preserve"> </w:t>
      </w:r>
      <w:r w:rsidRPr="00D94F29">
        <w:rPr>
          <w:rFonts w:hint="eastAsia"/>
          <w:b/>
          <w:bCs/>
        </w:rPr>
        <w:t>DVP</w:t>
      </w:r>
      <w:r w:rsidRPr="00D94F29">
        <w:rPr>
          <w:rFonts w:hint="eastAsia"/>
          <w:b/>
          <w:bCs/>
        </w:rPr>
        <w:t>，發行審查、</w:t>
      </w:r>
      <w:r w:rsidRPr="00D94F29">
        <w:rPr>
          <w:rFonts w:hint="eastAsia"/>
          <w:b/>
          <w:bCs/>
        </w:rPr>
        <w:t>KYC</w:t>
      </w:r>
      <w:r w:rsidRPr="00D94F29">
        <w:rPr>
          <w:rFonts w:hint="eastAsia"/>
          <w:b/>
          <w:bCs/>
        </w:rPr>
        <w:t>、投資人帳載及還本付息大致維持現制</w:t>
      </w:r>
    </w:p>
    <w:p w14:paraId="36CF985E" w14:textId="77777777" w:rsidR="00D94F29" w:rsidRPr="00D94F29" w:rsidRDefault="00D94F29" w:rsidP="00D94F29">
      <w:pPr>
        <w:numPr>
          <w:ilvl w:val="0"/>
          <w:numId w:val="1"/>
        </w:numPr>
        <w:tabs>
          <w:tab w:val="clear" w:pos="720"/>
        </w:tabs>
        <w:snapToGrid w:val="0"/>
        <w:contextualSpacing/>
      </w:pPr>
      <w:r w:rsidRPr="00D94F29">
        <w:rPr>
          <w:rFonts w:hint="eastAsia"/>
          <w:b/>
          <w:bCs/>
        </w:rPr>
        <w:t>銀行在</w:t>
      </w:r>
      <w:r w:rsidRPr="00D94F29">
        <w:rPr>
          <w:b/>
          <w:bCs/>
        </w:rPr>
        <w:t xml:space="preserve"> RWA </w:t>
      </w:r>
      <w:r w:rsidRPr="00D94F29">
        <w:rPr>
          <w:rFonts w:hint="eastAsia"/>
          <w:b/>
          <w:bCs/>
        </w:rPr>
        <w:t>架構中的角色將較現行債券交易提升，證券商無法自行持有款項</w:t>
      </w:r>
      <w:r w:rsidRPr="00D94F29">
        <w:rPr>
          <w:b/>
          <w:bCs/>
        </w:rPr>
        <w:t xml:space="preserve"> </w:t>
      </w:r>
      <w:r w:rsidRPr="00D94F29">
        <w:rPr>
          <w:rFonts w:hint="eastAsia"/>
          <w:b/>
          <w:bCs/>
        </w:rPr>
        <w:t>Token</w:t>
      </w:r>
      <w:r w:rsidRPr="00D94F29">
        <w:rPr>
          <w:rFonts w:hint="eastAsia"/>
          <w:b/>
          <w:bCs/>
        </w:rPr>
        <w:t>，須透過交割銀行完成</w:t>
      </w:r>
      <w:r w:rsidRPr="00D94F29">
        <w:rPr>
          <w:b/>
          <w:bCs/>
        </w:rPr>
        <w:t xml:space="preserve"> Deposit </w:t>
      </w:r>
      <w:r w:rsidRPr="00D94F29">
        <w:rPr>
          <w:rFonts w:hint="eastAsia"/>
          <w:b/>
          <w:bCs/>
        </w:rPr>
        <w:t>Token</w:t>
      </w:r>
      <w:r w:rsidRPr="00D94F29">
        <w:rPr>
          <w:rFonts w:hint="eastAsia"/>
          <w:b/>
          <w:bCs/>
        </w:rPr>
        <w:t>、跨行結算及可能的</w:t>
      </w:r>
      <w:r w:rsidRPr="00D94F29">
        <w:rPr>
          <w:b/>
          <w:bCs/>
        </w:rPr>
        <w:t xml:space="preserve"> Private Key Custody</w:t>
      </w:r>
    </w:p>
    <w:p w14:paraId="551523B7" w14:textId="22923FD3" w:rsidR="00D94F29" w:rsidRPr="00D94F29" w:rsidRDefault="0091438D" w:rsidP="00D94F29">
      <w:pPr>
        <w:numPr>
          <w:ilvl w:val="0"/>
          <w:numId w:val="1"/>
        </w:numPr>
        <w:tabs>
          <w:tab w:val="clear" w:pos="720"/>
        </w:tabs>
        <w:snapToGrid w:val="0"/>
        <w:contextualSpacing/>
      </w:pPr>
      <w:r>
        <w:rPr>
          <w:rFonts w:hint="eastAsia"/>
          <w:b/>
          <w:bCs/>
        </w:rPr>
        <w:t>金</w:t>
      </w:r>
      <w:proofErr w:type="gramStart"/>
      <w:r>
        <w:rPr>
          <w:rFonts w:hint="eastAsia"/>
          <w:b/>
          <w:bCs/>
        </w:rPr>
        <w:t>市</w:t>
      </w:r>
      <w:r w:rsidR="00C34888" w:rsidRPr="00C34888">
        <w:rPr>
          <w:rFonts w:hint="eastAsia"/>
          <w:b/>
          <w:bCs/>
        </w:rPr>
        <w:t>宗威</w:t>
      </w:r>
      <w:proofErr w:type="gramEnd"/>
      <w:r w:rsidR="00C34888">
        <w:rPr>
          <w:rFonts w:hint="eastAsia"/>
          <w:b/>
          <w:bCs/>
        </w:rPr>
        <w:t>副總</w:t>
      </w:r>
      <w:r w:rsidR="00D94F29" w:rsidRPr="00D94F29">
        <w:rPr>
          <w:rFonts w:hint="eastAsia"/>
          <w:b/>
          <w:bCs/>
        </w:rPr>
        <w:t>初步表達高度參與意願且具</w:t>
      </w:r>
      <w:proofErr w:type="gramStart"/>
      <w:r w:rsidR="00D94F29" w:rsidRPr="00D94F29">
        <w:rPr>
          <w:rFonts w:hint="eastAsia"/>
          <w:b/>
          <w:bCs/>
        </w:rPr>
        <w:t>完整金控條件</w:t>
      </w:r>
      <w:proofErr w:type="gramEnd"/>
      <w:r w:rsidR="00D94F29" w:rsidRPr="00D94F29">
        <w:rPr>
          <w:rFonts w:hint="eastAsia"/>
          <w:b/>
          <w:bCs/>
        </w:rPr>
        <w:t>，目前主要待確認</w:t>
      </w:r>
      <w:r w:rsidR="00D94F29" w:rsidRPr="00D94F29">
        <w:rPr>
          <w:b/>
          <w:bCs/>
        </w:rPr>
        <w:t xml:space="preserve"> </w:t>
      </w:r>
      <w:r w:rsidR="00D94F29" w:rsidRPr="00D94F29">
        <w:rPr>
          <w:rFonts w:hint="eastAsia"/>
          <w:b/>
          <w:bCs/>
        </w:rPr>
        <w:t>Buyer</w:t>
      </w:r>
      <w:r w:rsidR="00D94F29" w:rsidRPr="00D94F29">
        <w:rPr>
          <w:rFonts w:hint="eastAsia"/>
          <w:b/>
          <w:bCs/>
        </w:rPr>
        <w:t>、集團內部角色分工及最終</w:t>
      </w:r>
      <w:r w:rsidR="00D94F29" w:rsidRPr="00D94F29">
        <w:rPr>
          <w:b/>
          <w:bCs/>
        </w:rPr>
        <w:t xml:space="preserve"> Cash Token Custody Model</w:t>
      </w:r>
    </w:p>
    <w:p w14:paraId="710495DF" w14:textId="77777777" w:rsidR="00B477DD" w:rsidRDefault="00B477DD" w:rsidP="00B477DD">
      <w:pPr>
        <w:snapToGrid w:val="0"/>
        <w:contextualSpacing/>
        <w:rPr>
          <w:rFonts w:ascii="微軟正黑體" w:eastAsia="微軟正黑體" w:hAnsi="微軟正黑體"/>
          <w:b/>
          <w:bCs/>
        </w:rPr>
      </w:pPr>
    </w:p>
    <w:p w14:paraId="0D78E8C9" w14:textId="77777777" w:rsidR="00BA6ECE" w:rsidRPr="00BA6ECE" w:rsidRDefault="00BA6ECE" w:rsidP="00B477DD">
      <w:pPr>
        <w:snapToGrid w:val="0"/>
        <w:contextualSpacing/>
        <w:rPr>
          <w:rFonts w:ascii="微軟正黑體" w:eastAsia="微軟正黑體" w:hAnsi="微軟正黑體" w:hint="eastAsia"/>
          <w:b/>
          <w:bCs/>
        </w:rPr>
      </w:pPr>
    </w:p>
    <w:p w14:paraId="12BD823F" w14:textId="7CABB169" w:rsidR="002028DF" w:rsidRPr="0021206E" w:rsidRDefault="00B477DD" w:rsidP="0021206E">
      <w:pPr>
        <w:pBdr>
          <w:bottom w:val="single" w:sz="6" w:space="1" w:color="auto"/>
        </w:pBdr>
        <w:snapToGrid w:val="0"/>
        <w:contextualSpacing/>
        <w:rPr>
          <w:rFonts w:ascii="微軟正黑體" w:eastAsia="微軟正黑體" w:hAnsi="微軟正黑體" w:hint="eastAsia"/>
          <w:b/>
          <w:bCs/>
        </w:rPr>
      </w:pPr>
      <w:r>
        <w:rPr>
          <w:rFonts w:ascii="微軟正黑體" w:eastAsia="微軟正黑體" w:hAnsi="微軟正黑體" w:hint="eastAsia"/>
          <w:b/>
          <w:bCs/>
        </w:rPr>
        <w:lastRenderedPageBreak/>
        <w:t>General Notes</w:t>
      </w:r>
    </w:p>
    <w:p w14:paraId="0036B6F4" w14:textId="46826084" w:rsidR="002028DF" w:rsidRPr="002028DF" w:rsidRDefault="002028DF" w:rsidP="002028DF">
      <w:pPr>
        <w:snapToGrid w:val="0"/>
        <w:contextualSpacing/>
        <w:rPr>
          <w:b/>
          <w:bCs/>
        </w:rPr>
      </w:pPr>
      <w:r w:rsidRPr="002028DF">
        <w:rPr>
          <w:rFonts w:hint="eastAsia"/>
          <w:b/>
          <w:bCs/>
        </w:rPr>
        <w:t>主管機關預計於</w:t>
      </w:r>
      <w:r w:rsidRPr="002028DF">
        <w:rPr>
          <w:b/>
          <w:bCs/>
        </w:rPr>
        <w:t xml:space="preserve"> 2027 </w:t>
      </w:r>
      <w:r w:rsidRPr="002028DF">
        <w:rPr>
          <w:rFonts w:hint="eastAsia"/>
          <w:b/>
          <w:bCs/>
        </w:rPr>
        <w:t>年</w:t>
      </w:r>
      <w:r w:rsidRPr="002028DF">
        <w:rPr>
          <w:b/>
          <w:bCs/>
        </w:rPr>
        <w:t xml:space="preserve"> 3 </w:t>
      </w:r>
      <w:r w:rsidRPr="002028DF">
        <w:rPr>
          <w:rFonts w:hint="eastAsia"/>
          <w:b/>
          <w:bCs/>
        </w:rPr>
        <w:t>月底前完成國內公司債及金融債</w:t>
      </w:r>
      <w:r w:rsidRPr="002028DF">
        <w:rPr>
          <w:b/>
          <w:bCs/>
        </w:rPr>
        <w:t xml:space="preserve"> RWA </w:t>
      </w:r>
      <w:r w:rsidRPr="002028DF">
        <w:rPr>
          <w:rFonts w:hint="eastAsia"/>
          <w:b/>
          <w:bCs/>
        </w:rPr>
        <w:t>擬真交易，並以正式平台提前驗證未來實際發行與交割流程</w:t>
      </w:r>
    </w:p>
    <w:p w14:paraId="4E1567A9" w14:textId="77777777" w:rsidR="002028DF" w:rsidRPr="002028DF" w:rsidRDefault="002028DF" w:rsidP="002028DF">
      <w:pPr>
        <w:numPr>
          <w:ilvl w:val="0"/>
          <w:numId w:val="10"/>
        </w:numPr>
        <w:snapToGrid w:val="0"/>
        <w:contextualSpacing/>
      </w:pPr>
      <w:r w:rsidRPr="002028DF">
        <w:rPr>
          <w:rFonts w:hint="eastAsia"/>
        </w:rPr>
        <w:t>擬真交易將直接使用未來預計正式營運的</w:t>
      </w:r>
      <w:r w:rsidRPr="002028DF">
        <w:t xml:space="preserve"> RWA </w:t>
      </w:r>
      <w:r w:rsidRPr="002028DF">
        <w:rPr>
          <w:rFonts w:hint="eastAsia"/>
        </w:rPr>
        <w:t>Platform</w:t>
      </w:r>
      <w:r w:rsidRPr="002028DF">
        <w:rPr>
          <w:rFonts w:hint="eastAsia"/>
        </w:rPr>
        <w:t>，實際進行發行、交易與交割操作，僅債券標的本身為擬真發行</w:t>
      </w:r>
    </w:p>
    <w:p w14:paraId="2636A101" w14:textId="77777777" w:rsidR="002028DF" w:rsidRPr="002028DF" w:rsidRDefault="002028DF" w:rsidP="002028DF">
      <w:pPr>
        <w:numPr>
          <w:ilvl w:val="1"/>
          <w:numId w:val="10"/>
        </w:numPr>
        <w:snapToGrid w:val="0"/>
        <w:contextualSpacing/>
      </w:pPr>
      <w:r w:rsidRPr="002028DF">
        <w:rPr>
          <w:rFonts w:hint="eastAsia"/>
        </w:rPr>
        <w:t>主要目的為讓市場參與者於正式上線前完成系統串接、流程熟悉及內部作業練兵</w:t>
      </w:r>
    </w:p>
    <w:p w14:paraId="18CB66BA" w14:textId="77777777" w:rsidR="002028DF" w:rsidRPr="002028DF" w:rsidRDefault="002028DF" w:rsidP="002028DF">
      <w:pPr>
        <w:numPr>
          <w:ilvl w:val="1"/>
          <w:numId w:val="10"/>
        </w:numPr>
        <w:snapToGrid w:val="0"/>
        <w:contextualSpacing/>
      </w:pPr>
      <w:r w:rsidRPr="002028DF">
        <w:rPr>
          <w:rFonts w:hint="eastAsia"/>
        </w:rPr>
        <w:t>擬真測試完成且法規制度完備後，即可報主管機關公告正式上線</w:t>
      </w:r>
    </w:p>
    <w:p w14:paraId="4E30AC5C" w14:textId="77777777" w:rsidR="002028DF" w:rsidRPr="002028DF" w:rsidRDefault="002028DF" w:rsidP="002028DF">
      <w:pPr>
        <w:numPr>
          <w:ilvl w:val="0"/>
          <w:numId w:val="10"/>
        </w:numPr>
        <w:snapToGrid w:val="0"/>
        <w:contextualSpacing/>
      </w:pPr>
      <w:r w:rsidRPr="002028DF">
        <w:rPr>
          <w:rFonts w:hint="eastAsia"/>
        </w:rPr>
        <w:t>整體時程規劃為</w:t>
      </w:r>
      <w:r w:rsidRPr="002028DF">
        <w:t xml:space="preserve"> 2026 </w:t>
      </w:r>
      <w:r w:rsidRPr="002028DF">
        <w:rPr>
          <w:rFonts w:hint="eastAsia"/>
        </w:rPr>
        <w:t>年</w:t>
      </w:r>
      <w:r w:rsidRPr="002028DF">
        <w:t xml:space="preserve"> 9 </w:t>
      </w:r>
      <w:r w:rsidRPr="002028DF">
        <w:rPr>
          <w:rFonts w:hint="eastAsia"/>
        </w:rPr>
        <w:t>月公告</w:t>
      </w:r>
      <w:r w:rsidRPr="002028DF">
        <w:t xml:space="preserve"> API </w:t>
      </w:r>
      <w:r w:rsidRPr="002028DF">
        <w:rPr>
          <w:rFonts w:hint="eastAsia"/>
        </w:rPr>
        <w:t>規格、</w:t>
      </w:r>
      <w:r w:rsidRPr="002028DF">
        <w:rPr>
          <w:rFonts w:hint="eastAsia"/>
        </w:rPr>
        <w:t>10</w:t>
      </w:r>
      <w:r w:rsidRPr="002028DF">
        <w:t xml:space="preserve"> </w:t>
      </w:r>
      <w:r w:rsidRPr="002028DF">
        <w:rPr>
          <w:rFonts w:hint="eastAsia"/>
        </w:rPr>
        <w:t>月起進行聯通測試，並於</w:t>
      </w:r>
      <w:r w:rsidRPr="002028DF">
        <w:t xml:space="preserve"> 2027 </w:t>
      </w:r>
      <w:r w:rsidRPr="002028DF">
        <w:rPr>
          <w:rFonts w:hint="eastAsia"/>
        </w:rPr>
        <w:t>年</w:t>
      </w:r>
      <w:r w:rsidRPr="002028DF">
        <w:t xml:space="preserve"> 3 </w:t>
      </w:r>
      <w:r w:rsidRPr="002028DF">
        <w:rPr>
          <w:rFonts w:hint="eastAsia"/>
        </w:rPr>
        <w:t>月中下旬開放外部機構進行擬真交易</w:t>
      </w:r>
    </w:p>
    <w:p w14:paraId="3C512781" w14:textId="77777777" w:rsidR="002028DF" w:rsidRPr="002028DF" w:rsidRDefault="002028DF" w:rsidP="002028DF">
      <w:pPr>
        <w:numPr>
          <w:ilvl w:val="1"/>
          <w:numId w:val="10"/>
        </w:numPr>
        <w:snapToGrid w:val="0"/>
        <w:contextualSpacing/>
      </w:pPr>
      <w:r w:rsidRPr="002028DF">
        <w:t xml:space="preserve">API </w:t>
      </w:r>
      <w:r w:rsidRPr="002028DF">
        <w:rPr>
          <w:rFonts w:hint="eastAsia"/>
        </w:rPr>
        <w:t>規格將供參加人及第三方</w:t>
      </w:r>
      <w:r w:rsidRPr="002028DF">
        <w:t xml:space="preserve"> Private Key Custodian </w:t>
      </w:r>
      <w:r w:rsidRPr="002028DF">
        <w:rPr>
          <w:rFonts w:hint="eastAsia"/>
        </w:rPr>
        <w:t>進行系統開發</w:t>
      </w:r>
    </w:p>
    <w:p w14:paraId="106550CA" w14:textId="77777777" w:rsidR="002028DF" w:rsidRPr="002028DF" w:rsidRDefault="002028DF" w:rsidP="002028DF">
      <w:pPr>
        <w:numPr>
          <w:ilvl w:val="1"/>
          <w:numId w:val="10"/>
        </w:numPr>
        <w:snapToGrid w:val="0"/>
        <w:contextualSpacing/>
      </w:pPr>
      <w:r w:rsidRPr="002028DF">
        <w:t xml:space="preserve">10 </w:t>
      </w:r>
      <w:r w:rsidRPr="002028DF">
        <w:rPr>
          <w:rFonts w:hint="eastAsia"/>
        </w:rPr>
        <w:t>月起可申請</w:t>
      </w:r>
      <w:r w:rsidRPr="002028DF">
        <w:t xml:space="preserve"> connectivity test </w:t>
      </w:r>
      <w:r w:rsidRPr="002028DF">
        <w:rPr>
          <w:rFonts w:hint="eastAsia"/>
        </w:rPr>
        <w:t>及後續擬真測試</w:t>
      </w:r>
    </w:p>
    <w:p w14:paraId="19D90F74" w14:textId="77777777" w:rsidR="002028DF" w:rsidRPr="002028DF" w:rsidRDefault="002028DF" w:rsidP="002028DF">
      <w:pPr>
        <w:numPr>
          <w:ilvl w:val="0"/>
          <w:numId w:val="10"/>
        </w:numPr>
        <w:snapToGrid w:val="0"/>
        <w:contextualSpacing/>
      </w:pPr>
      <w:r w:rsidRPr="002028DF">
        <w:rPr>
          <w:rFonts w:hint="eastAsia"/>
        </w:rPr>
        <w:t>首階段商品範圍限於新台幣公司債及金融債，款項端亦先以新台幣</w:t>
      </w:r>
      <w:r w:rsidRPr="002028DF">
        <w:t xml:space="preserve"> Token </w:t>
      </w:r>
      <w:r w:rsidRPr="002028DF">
        <w:rPr>
          <w:rFonts w:hint="eastAsia"/>
        </w:rPr>
        <w:t>為主</w:t>
      </w:r>
    </w:p>
    <w:p w14:paraId="3732A637" w14:textId="77777777" w:rsidR="002028DF" w:rsidRPr="002028DF" w:rsidRDefault="002028DF" w:rsidP="002028DF">
      <w:pPr>
        <w:numPr>
          <w:ilvl w:val="1"/>
          <w:numId w:val="10"/>
        </w:numPr>
        <w:snapToGrid w:val="0"/>
        <w:contextualSpacing/>
      </w:pPr>
      <w:r w:rsidRPr="002028DF">
        <w:rPr>
          <w:rFonts w:hint="eastAsia"/>
        </w:rPr>
        <w:t>次級市場僅提供營業處所議價買賣斷</w:t>
      </w:r>
    </w:p>
    <w:p w14:paraId="2D1F53FD" w14:textId="77777777" w:rsidR="002028DF" w:rsidRPr="002028DF" w:rsidRDefault="002028DF" w:rsidP="002028DF">
      <w:pPr>
        <w:numPr>
          <w:ilvl w:val="1"/>
          <w:numId w:val="10"/>
        </w:numPr>
        <w:snapToGrid w:val="0"/>
        <w:contextualSpacing/>
      </w:pPr>
      <w:r w:rsidRPr="002028DF">
        <w:t>Exchange matching</w:t>
      </w:r>
      <w:r w:rsidRPr="002028DF">
        <w:t>、</w:t>
      </w:r>
      <w:r w:rsidRPr="002028DF">
        <w:t xml:space="preserve">RP </w:t>
      </w:r>
      <w:r w:rsidRPr="002028DF">
        <w:rPr>
          <w:rFonts w:hint="eastAsia"/>
        </w:rPr>
        <w:t>及款項差額交割暫不納入首階段</w:t>
      </w:r>
    </w:p>
    <w:p w14:paraId="4DA177EB" w14:textId="77777777" w:rsidR="002028DF" w:rsidRDefault="002028DF" w:rsidP="002028DF">
      <w:pPr>
        <w:snapToGrid w:val="0"/>
        <w:contextualSpacing/>
        <w:rPr>
          <w:rFonts w:hint="eastAsia"/>
          <w:b/>
          <w:bCs/>
        </w:rPr>
      </w:pPr>
    </w:p>
    <w:p w14:paraId="25E5D9BE" w14:textId="52882FE0" w:rsidR="002028DF" w:rsidRPr="002028DF" w:rsidRDefault="002028DF" w:rsidP="002028DF">
      <w:pPr>
        <w:snapToGrid w:val="0"/>
        <w:contextualSpacing/>
        <w:rPr>
          <w:b/>
          <w:bCs/>
        </w:rPr>
      </w:pPr>
      <w:r w:rsidRPr="002028DF">
        <w:rPr>
          <w:rFonts w:hint="eastAsia"/>
          <w:b/>
          <w:bCs/>
        </w:rPr>
        <w:t>首階段</w:t>
      </w:r>
      <w:proofErr w:type="gramStart"/>
      <w:r w:rsidRPr="002028DF">
        <w:rPr>
          <w:rFonts w:hint="eastAsia"/>
          <w:b/>
          <w:bCs/>
        </w:rPr>
        <w:t>採</w:t>
      </w:r>
      <w:proofErr w:type="gramEnd"/>
      <w:r w:rsidRPr="002028DF">
        <w:rPr>
          <w:b/>
          <w:bCs/>
        </w:rPr>
        <w:t xml:space="preserve"> Digital Native Bond </w:t>
      </w:r>
      <w:r w:rsidRPr="002028DF">
        <w:rPr>
          <w:rFonts w:hint="eastAsia"/>
          <w:b/>
          <w:bCs/>
        </w:rPr>
        <w:t>及</w:t>
      </w:r>
      <w:r w:rsidRPr="002028DF">
        <w:rPr>
          <w:b/>
          <w:bCs/>
        </w:rPr>
        <w:t xml:space="preserve"> B2B </w:t>
      </w:r>
      <w:r w:rsidRPr="002028DF">
        <w:rPr>
          <w:rFonts w:hint="eastAsia"/>
          <w:b/>
          <w:bCs/>
        </w:rPr>
        <w:t>架構，整檔債券</w:t>
      </w:r>
      <w:proofErr w:type="gramStart"/>
      <w:r w:rsidRPr="002028DF">
        <w:rPr>
          <w:rFonts w:hint="eastAsia"/>
          <w:b/>
          <w:bCs/>
        </w:rPr>
        <w:t>直接於鏈上</w:t>
      </w:r>
      <w:proofErr w:type="gramEnd"/>
      <w:r w:rsidRPr="002028DF">
        <w:rPr>
          <w:rFonts w:hint="eastAsia"/>
          <w:b/>
          <w:bCs/>
        </w:rPr>
        <w:t>發行，但一般投資人仍維持</w:t>
      </w:r>
      <w:proofErr w:type="gramStart"/>
      <w:r w:rsidRPr="002028DF">
        <w:rPr>
          <w:rFonts w:hint="eastAsia"/>
          <w:b/>
          <w:bCs/>
        </w:rPr>
        <w:t>現有鏈下持有</w:t>
      </w:r>
      <w:proofErr w:type="gramEnd"/>
      <w:r w:rsidRPr="002028DF">
        <w:rPr>
          <w:rFonts w:hint="eastAsia"/>
          <w:b/>
          <w:bCs/>
        </w:rPr>
        <w:t>及交易模式</w:t>
      </w:r>
    </w:p>
    <w:p w14:paraId="7DDF16C6" w14:textId="77777777" w:rsidR="002028DF" w:rsidRPr="002028DF" w:rsidRDefault="002028DF" w:rsidP="002028DF">
      <w:pPr>
        <w:numPr>
          <w:ilvl w:val="0"/>
          <w:numId w:val="10"/>
        </w:numPr>
        <w:snapToGrid w:val="0"/>
        <w:contextualSpacing/>
      </w:pPr>
      <w:r w:rsidRPr="002028DF">
        <w:rPr>
          <w:rFonts w:hint="eastAsia"/>
        </w:rPr>
        <w:t>首階段將</w:t>
      </w:r>
      <w:proofErr w:type="gramStart"/>
      <w:r w:rsidRPr="002028DF">
        <w:rPr>
          <w:rFonts w:hint="eastAsia"/>
        </w:rPr>
        <w:t>整檔單期</w:t>
      </w:r>
      <w:proofErr w:type="gramEnd"/>
      <w:r w:rsidRPr="002028DF">
        <w:rPr>
          <w:rFonts w:hint="eastAsia"/>
        </w:rPr>
        <w:t>債券直接發行為</w:t>
      </w:r>
      <w:r w:rsidRPr="002028DF">
        <w:t xml:space="preserve"> Digital Native </w:t>
      </w:r>
      <w:r w:rsidRPr="002028DF">
        <w:rPr>
          <w:rFonts w:hint="eastAsia"/>
        </w:rPr>
        <w:t>Token</w:t>
      </w:r>
      <w:r w:rsidRPr="002028DF">
        <w:rPr>
          <w:rFonts w:hint="eastAsia"/>
        </w:rPr>
        <w:t>，而非將既有傳統債券部分轉為</w:t>
      </w:r>
      <w:r w:rsidRPr="002028DF">
        <w:t xml:space="preserve"> Token</w:t>
      </w:r>
    </w:p>
    <w:p w14:paraId="7279B871" w14:textId="77777777" w:rsidR="002028DF" w:rsidRPr="002028DF" w:rsidRDefault="002028DF" w:rsidP="002028DF">
      <w:pPr>
        <w:numPr>
          <w:ilvl w:val="1"/>
          <w:numId w:val="10"/>
        </w:numPr>
        <w:snapToGrid w:val="0"/>
        <w:contextualSpacing/>
      </w:pPr>
      <w:r w:rsidRPr="002028DF">
        <w:rPr>
          <w:rFonts w:hint="eastAsia"/>
        </w:rPr>
        <w:t>未來才進一步</w:t>
      </w:r>
      <w:proofErr w:type="gramStart"/>
      <w:r w:rsidRPr="002028DF">
        <w:rPr>
          <w:rFonts w:hint="eastAsia"/>
        </w:rPr>
        <w:t>研</w:t>
      </w:r>
      <w:proofErr w:type="gramEnd"/>
      <w:r w:rsidRPr="002028DF">
        <w:rPr>
          <w:rFonts w:hint="eastAsia"/>
        </w:rPr>
        <w:t>議</w:t>
      </w:r>
      <w:r w:rsidRPr="002028DF">
        <w:t xml:space="preserve"> Digital </w:t>
      </w:r>
      <w:r w:rsidRPr="002028DF">
        <w:rPr>
          <w:rFonts w:hint="eastAsia"/>
        </w:rPr>
        <w:t>Twin</w:t>
      </w:r>
      <w:r w:rsidRPr="002028DF">
        <w:rPr>
          <w:rFonts w:hint="eastAsia"/>
        </w:rPr>
        <w:t>，包括傳統部位與</w:t>
      </w:r>
      <w:r w:rsidRPr="002028DF">
        <w:t xml:space="preserve"> Token </w:t>
      </w:r>
      <w:r w:rsidRPr="002028DF">
        <w:rPr>
          <w:rFonts w:hint="eastAsia"/>
        </w:rPr>
        <w:t>部位並存及雙向轉換</w:t>
      </w:r>
    </w:p>
    <w:p w14:paraId="42A5B379" w14:textId="77777777" w:rsidR="002028DF" w:rsidRPr="002028DF" w:rsidRDefault="002028DF" w:rsidP="002028DF">
      <w:pPr>
        <w:numPr>
          <w:ilvl w:val="1"/>
          <w:numId w:val="10"/>
        </w:numPr>
        <w:snapToGrid w:val="0"/>
        <w:contextualSpacing/>
      </w:pPr>
      <w:r w:rsidRPr="002028DF">
        <w:rPr>
          <w:rFonts w:hint="eastAsia"/>
        </w:rPr>
        <w:t>平台技術面已預留虛實轉換機制，但相關法律效果仍待進一步確認</w:t>
      </w:r>
    </w:p>
    <w:p w14:paraId="69E2FC80" w14:textId="77777777" w:rsidR="002028DF" w:rsidRPr="002028DF" w:rsidRDefault="002028DF" w:rsidP="002028DF">
      <w:pPr>
        <w:numPr>
          <w:ilvl w:val="0"/>
          <w:numId w:val="10"/>
        </w:numPr>
        <w:snapToGrid w:val="0"/>
        <w:contextualSpacing/>
      </w:pPr>
      <w:r w:rsidRPr="002028DF">
        <w:rPr>
          <w:rFonts w:hint="eastAsia"/>
        </w:rPr>
        <w:t>一般法人投資人不需自行建立</w:t>
      </w:r>
      <w:r w:rsidRPr="002028DF">
        <w:t xml:space="preserve"> Wallet </w:t>
      </w:r>
      <w:r w:rsidRPr="002028DF">
        <w:rPr>
          <w:rFonts w:hint="eastAsia"/>
        </w:rPr>
        <w:t>或管理</w:t>
      </w:r>
      <w:r w:rsidRPr="002028DF">
        <w:t xml:space="preserve"> Private </w:t>
      </w:r>
      <w:r w:rsidRPr="002028DF">
        <w:rPr>
          <w:rFonts w:hint="eastAsia"/>
        </w:rPr>
        <w:t>Key</w:t>
      </w:r>
      <w:r w:rsidRPr="002028DF">
        <w:rPr>
          <w:rFonts w:hint="eastAsia"/>
        </w:rPr>
        <w:t>，而是由</w:t>
      </w:r>
      <w:r w:rsidRPr="002028DF">
        <w:t xml:space="preserve"> </w:t>
      </w:r>
      <w:r w:rsidRPr="002028DF">
        <w:lastRenderedPageBreak/>
        <w:t xml:space="preserve">Broker </w:t>
      </w:r>
      <w:r w:rsidRPr="002028DF">
        <w:rPr>
          <w:rFonts w:hint="eastAsia"/>
        </w:rPr>
        <w:t>代表客戶進行鏈上操作</w:t>
      </w:r>
    </w:p>
    <w:p w14:paraId="43FDA8A5" w14:textId="77777777" w:rsidR="002028DF" w:rsidRPr="002028DF" w:rsidRDefault="002028DF" w:rsidP="002028DF">
      <w:pPr>
        <w:numPr>
          <w:ilvl w:val="1"/>
          <w:numId w:val="10"/>
        </w:numPr>
        <w:snapToGrid w:val="0"/>
        <w:contextualSpacing/>
      </w:pPr>
      <w:r w:rsidRPr="002028DF">
        <w:t xml:space="preserve">Broker </w:t>
      </w:r>
      <w:r w:rsidRPr="002028DF">
        <w:rPr>
          <w:rFonts w:hint="eastAsia"/>
        </w:rPr>
        <w:t>需將投資人集保帳號上傳</w:t>
      </w:r>
      <w:proofErr w:type="gramStart"/>
      <w:r w:rsidRPr="002028DF">
        <w:rPr>
          <w:rFonts w:hint="eastAsia"/>
        </w:rPr>
        <w:t>至鏈下</w:t>
      </w:r>
      <w:proofErr w:type="gramEnd"/>
      <w:r w:rsidRPr="002028DF">
        <w:rPr>
          <w:rFonts w:hint="eastAsia"/>
        </w:rPr>
        <w:t>資料庫及</w:t>
      </w:r>
      <w:r w:rsidRPr="002028DF">
        <w:t xml:space="preserve"> whitelist</w:t>
      </w:r>
    </w:p>
    <w:p w14:paraId="753B9C3A" w14:textId="77777777" w:rsidR="002028DF" w:rsidRPr="002028DF" w:rsidRDefault="002028DF" w:rsidP="002028DF">
      <w:pPr>
        <w:numPr>
          <w:ilvl w:val="1"/>
          <w:numId w:val="10"/>
        </w:numPr>
        <w:snapToGrid w:val="0"/>
        <w:contextualSpacing/>
      </w:pPr>
      <w:r w:rsidRPr="002028DF">
        <w:rPr>
          <w:rFonts w:hint="eastAsia"/>
        </w:rPr>
        <w:t>投資人實際持有部位仍</w:t>
      </w:r>
      <w:proofErr w:type="gramStart"/>
      <w:r w:rsidRPr="002028DF">
        <w:rPr>
          <w:rFonts w:hint="eastAsia"/>
        </w:rPr>
        <w:t>以鏈下帳簿</w:t>
      </w:r>
      <w:proofErr w:type="gramEnd"/>
      <w:r w:rsidRPr="002028DF">
        <w:rPr>
          <w:rFonts w:hint="eastAsia"/>
        </w:rPr>
        <w:t>及集保帳號記載</w:t>
      </w:r>
    </w:p>
    <w:p w14:paraId="0AE5588E" w14:textId="77777777" w:rsidR="002028DF" w:rsidRPr="002028DF" w:rsidRDefault="002028DF" w:rsidP="002028DF">
      <w:pPr>
        <w:numPr>
          <w:ilvl w:val="1"/>
          <w:numId w:val="10"/>
        </w:numPr>
        <w:snapToGrid w:val="0"/>
        <w:contextualSpacing/>
      </w:pPr>
      <w:r w:rsidRPr="002028DF">
        <w:rPr>
          <w:rFonts w:hint="eastAsia"/>
        </w:rPr>
        <w:t>四大基金、壽險及其他法人機構因此可維持現有操作方式參與</w:t>
      </w:r>
    </w:p>
    <w:p w14:paraId="1B830040" w14:textId="77777777" w:rsidR="002028DF" w:rsidRPr="002028DF" w:rsidRDefault="002028DF" w:rsidP="002028DF">
      <w:pPr>
        <w:numPr>
          <w:ilvl w:val="0"/>
          <w:numId w:val="10"/>
        </w:numPr>
        <w:snapToGrid w:val="0"/>
        <w:contextualSpacing/>
      </w:pPr>
      <w:r w:rsidRPr="002028DF">
        <w:rPr>
          <w:rFonts w:hint="eastAsia"/>
        </w:rPr>
        <w:t>最終投資人資料仍可透過現有集保帳號穿透辨識，不因</w:t>
      </w:r>
      <w:r w:rsidRPr="002028DF">
        <w:t xml:space="preserve"> Tokenization </w:t>
      </w:r>
      <w:r w:rsidRPr="002028DF">
        <w:rPr>
          <w:rFonts w:hint="eastAsia"/>
        </w:rPr>
        <w:t>改變相關法</w:t>
      </w:r>
      <w:proofErr w:type="gramStart"/>
      <w:r w:rsidRPr="002028DF">
        <w:rPr>
          <w:rFonts w:hint="eastAsia"/>
        </w:rPr>
        <w:t>遵</w:t>
      </w:r>
      <w:proofErr w:type="gramEnd"/>
      <w:r w:rsidRPr="002028DF">
        <w:rPr>
          <w:rFonts w:hint="eastAsia"/>
        </w:rPr>
        <w:t>及投資限制管理</w:t>
      </w:r>
    </w:p>
    <w:p w14:paraId="0BAD67BA" w14:textId="77777777" w:rsidR="002028DF" w:rsidRPr="002028DF" w:rsidRDefault="002028DF" w:rsidP="002028DF">
      <w:pPr>
        <w:numPr>
          <w:ilvl w:val="1"/>
          <w:numId w:val="10"/>
        </w:numPr>
        <w:snapToGrid w:val="0"/>
        <w:contextualSpacing/>
      </w:pPr>
      <w:r w:rsidRPr="002028DF">
        <w:rPr>
          <w:rFonts w:hint="eastAsia"/>
        </w:rPr>
        <w:t>集保於還本付息時仍可產製包含最終投資人的完整名冊</w:t>
      </w:r>
    </w:p>
    <w:p w14:paraId="73475BD5" w14:textId="6D3EB6C4" w:rsidR="002028DF" w:rsidRDefault="002028DF" w:rsidP="002028DF">
      <w:pPr>
        <w:numPr>
          <w:ilvl w:val="1"/>
          <w:numId w:val="10"/>
        </w:numPr>
        <w:snapToGrid w:val="0"/>
        <w:contextualSpacing/>
        <w:rPr>
          <w:rFonts w:hint="eastAsia"/>
        </w:rPr>
      </w:pPr>
      <w:r w:rsidRPr="002028DF">
        <w:t xml:space="preserve">KYC </w:t>
      </w:r>
      <w:r w:rsidRPr="002028DF">
        <w:rPr>
          <w:rFonts w:hint="eastAsia"/>
        </w:rPr>
        <w:t>亦完全沿用現行制度</w:t>
      </w:r>
    </w:p>
    <w:p w14:paraId="38FF7529" w14:textId="77777777" w:rsidR="002028DF" w:rsidRPr="002028DF" w:rsidRDefault="002028DF" w:rsidP="002028DF">
      <w:pPr>
        <w:snapToGrid w:val="0"/>
        <w:contextualSpacing/>
        <w:rPr>
          <w:rFonts w:hint="eastAsia"/>
        </w:rPr>
      </w:pPr>
    </w:p>
    <w:p w14:paraId="08479E9A" w14:textId="77777777" w:rsidR="002028DF" w:rsidRPr="002028DF" w:rsidRDefault="002028DF" w:rsidP="002028DF">
      <w:pPr>
        <w:snapToGrid w:val="0"/>
        <w:contextualSpacing/>
        <w:rPr>
          <w:b/>
          <w:bCs/>
        </w:rPr>
      </w:pPr>
      <w:r w:rsidRPr="002028DF">
        <w:rPr>
          <w:b/>
          <w:bCs/>
        </w:rPr>
        <w:t xml:space="preserve">RWA Platform </w:t>
      </w:r>
      <w:proofErr w:type="gramStart"/>
      <w:r w:rsidRPr="002028DF">
        <w:rPr>
          <w:rFonts w:hint="eastAsia"/>
          <w:b/>
          <w:bCs/>
        </w:rPr>
        <w:t>採</w:t>
      </w:r>
      <w:proofErr w:type="gramEnd"/>
      <w:r w:rsidRPr="002028DF">
        <w:rPr>
          <w:rFonts w:hint="eastAsia"/>
          <w:b/>
          <w:bCs/>
        </w:rPr>
        <w:t>金融周邊單位共同建置的聯盟鏈，並與財金公司款項</w:t>
      </w:r>
      <w:r w:rsidRPr="002028DF">
        <w:rPr>
          <w:b/>
          <w:bCs/>
        </w:rPr>
        <w:t xml:space="preserve"> Token </w:t>
      </w:r>
      <w:proofErr w:type="gramStart"/>
      <w:r w:rsidRPr="002028DF">
        <w:rPr>
          <w:rFonts w:hint="eastAsia"/>
          <w:b/>
          <w:bCs/>
        </w:rPr>
        <w:t>共鏈</w:t>
      </w:r>
      <w:proofErr w:type="gramEnd"/>
      <w:r w:rsidRPr="002028DF">
        <w:rPr>
          <w:rFonts w:hint="eastAsia"/>
          <w:b/>
          <w:bCs/>
        </w:rPr>
        <w:t>，以支援</w:t>
      </w:r>
      <w:r w:rsidRPr="002028DF">
        <w:rPr>
          <w:b/>
          <w:bCs/>
        </w:rPr>
        <w:t xml:space="preserve"> Bond Token </w:t>
      </w:r>
      <w:r w:rsidRPr="002028DF">
        <w:rPr>
          <w:rFonts w:hint="eastAsia"/>
          <w:b/>
          <w:bCs/>
        </w:rPr>
        <w:t>與</w:t>
      </w:r>
      <w:r w:rsidRPr="002028DF">
        <w:rPr>
          <w:b/>
          <w:bCs/>
        </w:rPr>
        <w:t xml:space="preserve"> Cash Token </w:t>
      </w:r>
      <w:r w:rsidRPr="002028DF">
        <w:rPr>
          <w:rFonts w:hint="eastAsia"/>
          <w:b/>
          <w:bCs/>
        </w:rPr>
        <w:t>的即時</w:t>
      </w:r>
      <w:r w:rsidRPr="002028DF">
        <w:rPr>
          <w:b/>
          <w:bCs/>
        </w:rPr>
        <w:t xml:space="preserve"> DVP</w:t>
      </w:r>
    </w:p>
    <w:p w14:paraId="3E9C3FB4" w14:textId="77777777" w:rsidR="002028DF" w:rsidRPr="002028DF" w:rsidRDefault="002028DF" w:rsidP="002028DF">
      <w:pPr>
        <w:numPr>
          <w:ilvl w:val="0"/>
          <w:numId w:val="10"/>
        </w:numPr>
        <w:snapToGrid w:val="0"/>
        <w:contextualSpacing/>
      </w:pPr>
      <w:r w:rsidRPr="002028DF">
        <w:t xml:space="preserve">RWA Platform </w:t>
      </w:r>
      <w:r w:rsidRPr="002028DF">
        <w:rPr>
          <w:rFonts w:hint="eastAsia"/>
        </w:rPr>
        <w:t>底層</w:t>
      </w:r>
      <w:proofErr w:type="gramStart"/>
      <w:r w:rsidRPr="002028DF">
        <w:rPr>
          <w:rFonts w:hint="eastAsia"/>
        </w:rPr>
        <w:t>採</w:t>
      </w:r>
      <w:proofErr w:type="gramEnd"/>
      <w:r w:rsidRPr="002028DF">
        <w:t xml:space="preserve"> Permissioned Consortium </w:t>
      </w:r>
      <w:r w:rsidRPr="002028DF">
        <w:rPr>
          <w:rFonts w:hint="eastAsia"/>
        </w:rPr>
        <w:t>Blockchain</w:t>
      </w:r>
      <w:r w:rsidRPr="002028DF">
        <w:rPr>
          <w:rFonts w:hint="eastAsia"/>
        </w:rPr>
        <w:t>，由證交所、櫃買中心、期交所、集保及財金公司共同擔任驗證節點</w:t>
      </w:r>
    </w:p>
    <w:p w14:paraId="0B44BA5B" w14:textId="77777777" w:rsidR="002028DF" w:rsidRPr="002028DF" w:rsidRDefault="002028DF" w:rsidP="002028DF">
      <w:pPr>
        <w:numPr>
          <w:ilvl w:val="1"/>
          <w:numId w:val="10"/>
        </w:numPr>
        <w:snapToGrid w:val="0"/>
        <w:contextualSpacing/>
      </w:pPr>
      <w:r w:rsidRPr="002028DF">
        <w:t xml:space="preserve">Blockchain technology </w:t>
      </w:r>
      <w:proofErr w:type="gramStart"/>
      <w:r w:rsidRPr="002028DF">
        <w:rPr>
          <w:rFonts w:hint="eastAsia"/>
        </w:rPr>
        <w:t>採</w:t>
      </w:r>
      <w:proofErr w:type="gramEnd"/>
      <w:r w:rsidRPr="002028DF">
        <w:t xml:space="preserve"> Hyperledger Besu</w:t>
      </w:r>
    </w:p>
    <w:p w14:paraId="66ADDFFE" w14:textId="77777777" w:rsidR="002028DF" w:rsidRPr="002028DF" w:rsidRDefault="002028DF" w:rsidP="002028DF">
      <w:pPr>
        <w:numPr>
          <w:ilvl w:val="1"/>
          <w:numId w:val="10"/>
        </w:numPr>
        <w:snapToGrid w:val="0"/>
        <w:contextualSpacing/>
      </w:pPr>
      <w:r w:rsidRPr="002028DF">
        <w:rPr>
          <w:rFonts w:hint="eastAsia"/>
        </w:rPr>
        <w:t>集保擔任</w:t>
      </w:r>
      <w:r w:rsidRPr="002028DF">
        <w:t xml:space="preserve"> Platform System </w:t>
      </w:r>
      <w:r w:rsidRPr="002028DF">
        <w:rPr>
          <w:rFonts w:hint="eastAsia"/>
        </w:rPr>
        <w:t>Administrator</w:t>
      </w:r>
      <w:r w:rsidRPr="002028DF">
        <w:rPr>
          <w:rFonts w:hint="eastAsia"/>
        </w:rPr>
        <w:t>，負責日常營運及</w:t>
      </w:r>
      <w:r w:rsidRPr="002028DF">
        <w:t xml:space="preserve"> Application Layer </w:t>
      </w:r>
      <w:r w:rsidRPr="002028DF">
        <w:rPr>
          <w:rFonts w:hint="eastAsia"/>
        </w:rPr>
        <w:t>維護</w:t>
      </w:r>
    </w:p>
    <w:p w14:paraId="3776F02F" w14:textId="77777777" w:rsidR="002028DF" w:rsidRPr="002028DF" w:rsidRDefault="002028DF" w:rsidP="002028DF">
      <w:pPr>
        <w:numPr>
          <w:ilvl w:val="1"/>
          <w:numId w:val="10"/>
        </w:numPr>
        <w:snapToGrid w:val="0"/>
        <w:contextualSpacing/>
      </w:pPr>
      <w:r w:rsidRPr="002028DF">
        <w:rPr>
          <w:rFonts w:hint="eastAsia"/>
        </w:rPr>
        <w:t>參加機構可透過</w:t>
      </w:r>
      <w:r w:rsidRPr="002028DF">
        <w:t xml:space="preserve"> Web Browser </w:t>
      </w:r>
      <w:r w:rsidRPr="002028DF">
        <w:rPr>
          <w:rFonts w:hint="eastAsia"/>
        </w:rPr>
        <w:t>或</w:t>
      </w:r>
      <w:r w:rsidRPr="002028DF">
        <w:t xml:space="preserve"> API </w:t>
      </w:r>
      <w:r w:rsidRPr="002028DF">
        <w:rPr>
          <w:rFonts w:hint="eastAsia"/>
        </w:rPr>
        <w:t>連線，另</w:t>
      </w:r>
      <w:proofErr w:type="gramStart"/>
      <w:r w:rsidRPr="002028DF">
        <w:rPr>
          <w:rFonts w:hint="eastAsia"/>
        </w:rPr>
        <w:t>採</w:t>
      </w:r>
      <w:proofErr w:type="gramEnd"/>
      <w:r w:rsidRPr="002028DF">
        <w:rPr>
          <w:rFonts w:hint="eastAsia"/>
        </w:rPr>
        <w:t>專線及</w:t>
      </w:r>
      <w:r w:rsidRPr="002028DF">
        <w:t xml:space="preserve"> IP </w:t>
      </w:r>
      <w:r w:rsidRPr="002028DF">
        <w:rPr>
          <w:rFonts w:hint="eastAsia"/>
        </w:rPr>
        <w:t>管控</w:t>
      </w:r>
    </w:p>
    <w:p w14:paraId="68E91DE7" w14:textId="77777777" w:rsidR="002028DF" w:rsidRPr="002028DF" w:rsidRDefault="002028DF" w:rsidP="002028DF">
      <w:pPr>
        <w:numPr>
          <w:ilvl w:val="0"/>
          <w:numId w:val="10"/>
        </w:numPr>
        <w:snapToGrid w:val="0"/>
        <w:contextualSpacing/>
      </w:pPr>
      <w:r w:rsidRPr="002028DF">
        <w:rPr>
          <w:rFonts w:hint="eastAsia"/>
        </w:rPr>
        <w:t>有價證券</w:t>
      </w:r>
      <w:r w:rsidRPr="002028DF">
        <w:t xml:space="preserve"> RWA </w:t>
      </w:r>
      <w:r w:rsidRPr="002028DF">
        <w:rPr>
          <w:rFonts w:hint="eastAsia"/>
        </w:rPr>
        <w:t>與財金公司</w:t>
      </w:r>
      <w:r w:rsidRPr="002028DF">
        <w:t xml:space="preserve"> Cash Token </w:t>
      </w:r>
      <w:r w:rsidRPr="002028DF">
        <w:rPr>
          <w:rFonts w:hint="eastAsia"/>
        </w:rPr>
        <w:t>位於同一金融聯盟鏈，使款</w:t>
      </w:r>
      <w:proofErr w:type="gramStart"/>
      <w:r w:rsidRPr="002028DF">
        <w:rPr>
          <w:rFonts w:hint="eastAsia"/>
        </w:rPr>
        <w:t>券</w:t>
      </w:r>
      <w:proofErr w:type="gramEnd"/>
      <w:r w:rsidRPr="002028DF">
        <w:rPr>
          <w:rFonts w:hint="eastAsia"/>
        </w:rPr>
        <w:t>可由</w:t>
      </w:r>
      <w:r w:rsidRPr="002028DF">
        <w:t xml:space="preserve"> Smart Contract </w:t>
      </w:r>
      <w:r w:rsidRPr="002028DF">
        <w:rPr>
          <w:rFonts w:hint="eastAsia"/>
        </w:rPr>
        <w:t>同步完成交割</w:t>
      </w:r>
    </w:p>
    <w:p w14:paraId="522D1729" w14:textId="77777777" w:rsidR="002028DF" w:rsidRPr="002028DF" w:rsidRDefault="002028DF" w:rsidP="002028DF">
      <w:pPr>
        <w:numPr>
          <w:ilvl w:val="1"/>
          <w:numId w:val="10"/>
        </w:numPr>
        <w:snapToGrid w:val="0"/>
        <w:contextualSpacing/>
      </w:pPr>
      <w:r w:rsidRPr="002028DF">
        <w:rPr>
          <w:rFonts w:hint="eastAsia"/>
        </w:rPr>
        <w:t>同銀行體系使用該銀行發行的</w:t>
      </w:r>
      <w:r w:rsidRPr="002028DF">
        <w:t xml:space="preserve"> Deposit Token</w:t>
      </w:r>
    </w:p>
    <w:p w14:paraId="26DE5D7B" w14:textId="77777777" w:rsidR="002028DF" w:rsidRPr="002028DF" w:rsidRDefault="002028DF" w:rsidP="002028DF">
      <w:pPr>
        <w:numPr>
          <w:ilvl w:val="1"/>
          <w:numId w:val="10"/>
        </w:numPr>
        <w:snapToGrid w:val="0"/>
        <w:contextualSpacing/>
      </w:pPr>
      <w:r w:rsidRPr="002028DF">
        <w:rPr>
          <w:rFonts w:hint="eastAsia"/>
        </w:rPr>
        <w:t>跨行交易則透過</w:t>
      </w:r>
      <w:r w:rsidRPr="002028DF">
        <w:t xml:space="preserve"> Interbank Settlement Token </w:t>
      </w:r>
      <w:r w:rsidRPr="002028DF">
        <w:rPr>
          <w:rFonts w:hint="eastAsia"/>
        </w:rPr>
        <w:t>完成銀行間結算</w:t>
      </w:r>
    </w:p>
    <w:p w14:paraId="3BB50C81" w14:textId="77777777" w:rsidR="002028DF" w:rsidRPr="002028DF" w:rsidRDefault="002028DF" w:rsidP="002028DF">
      <w:pPr>
        <w:numPr>
          <w:ilvl w:val="0"/>
          <w:numId w:val="10"/>
        </w:numPr>
        <w:snapToGrid w:val="0"/>
        <w:contextualSpacing/>
      </w:pPr>
      <w:r w:rsidRPr="002028DF">
        <w:t xml:space="preserve">DVP </w:t>
      </w:r>
      <w:r w:rsidRPr="002028DF">
        <w:rPr>
          <w:rFonts w:hint="eastAsia"/>
        </w:rPr>
        <w:t>交割時由雙方分別送出指令，平台完成</w:t>
      </w:r>
      <w:r w:rsidRPr="002028DF">
        <w:t xml:space="preserve"> Matching </w:t>
      </w:r>
      <w:r w:rsidRPr="002028DF">
        <w:rPr>
          <w:rFonts w:hint="eastAsia"/>
        </w:rPr>
        <w:t>及款</w:t>
      </w:r>
      <w:proofErr w:type="gramStart"/>
      <w:r w:rsidRPr="002028DF">
        <w:rPr>
          <w:rFonts w:hint="eastAsia"/>
        </w:rPr>
        <w:t>券</w:t>
      </w:r>
      <w:proofErr w:type="gramEnd"/>
      <w:r w:rsidRPr="002028DF">
        <w:rPr>
          <w:rFonts w:hint="eastAsia"/>
        </w:rPr>
        <w:t>足額檢核後再由</w:t>
      </w:r>
      <w:r w:rsidRPr="002028DF">
        <w:t xml:space="preserve"> Smart Contract </w:t>
      </w:r>
      <w:r w:rsidRPr="002028DF">
        <w:rPr>
          <w:rFonts w:hint="eastAsia"/>
        </w:rPr>
        <w:t>執行</w:t>
      </w:r>
    </w:p>
    <w:p w14:paraId="2BAD7C05" w14:textId="77777777" w:rsidR="002028DF" w:rsidRPr="002028DF" w:rsidRDefault="002028DF" w:rsidP="002028DF">
      <w:pPr>
        <w:numPr>
          <w:ilvl w:val="1"/>
          <w:numId w:val="10"/>
        </w:numPr>
        <w:snapToGrid w:val="0"/>
        <w:contextualSpacing/>
      </w:pPr>
      <w:r w:rsidRPr="002028DF">
        <w:t xml:space="preserve">Bond Token </w:t>
      </w:r>
      <w:r w:rsidRPr="002028DF">
        <w:rPr>
          <w:rFonts w:hint="eastAsia"/>
        </w:rPr>
        <w:t>或</w:t>
      </w:r>
      <w:r w:rsidRPr="002028DF">
        <w:t xml:space="preserve"> Cash Token </w:t>
      </w:r>
      <w:r w:rsidRPr="002028DF">
        <w:rPr>
          <w:rFonts w:hint="eastAsia"/>
        </w:rPr>
        <w:t>任一側</w:t>
      </w:r>
      <w:proofErr w:type="gramStart"/>
      <w:r w:rsidRPr="002028DF">
        <w:rPr>
          <w:rFonts w:hint="eastAsia"/>
        </w:rPr>
        <w:t>不</w:t>
      </w:r>
      <w:proofErr w:type="gramEnd"/>
      <w:r w:rsidRPr="002028DF">
        <w:rPr>
          <w:rFonts w:hint="eastAsia"/>
        </w:rPr>
        <w:t>足額即不執行交割</w:t>
      </w:r>
    </w:p>
    <w:p w14:paraId="397B8669" w14:textId="77777777" w:rsidR="002028DF" w:rsidRDefault="002028DF" w:rsidP="002028DF">
      <w:pPr>
        <w:numPr>
          <w:ilvl w:val="1"/>
          <w:numId w:val="10"/>
        </w:numPr>
        <w:snapToGrid w:val="0"/>
        <w:contextualSpacing/>
      </w:pPr>
      <w:r w:rsidRPr="002028DF">
        <w:rPr>
          <w:rFonts w:hint="eastAsia"/>
        </w:rPr>
        <w:t>平台亦保留</w:t>
      </w:r>
      <w:r w:rsidRPr="002028DF">
        <w:t xml:space="preserve"> FOP </w:t>
      </w:r>
      <w:r w:rsidRPr="002028DF">
        <w:rPr>
          <w:rFonts w:hint="eastAsia"/>
        </w:rPr>
        <w:t>交割方式，供不同使用情境選擇</w:t>
      </w:r>
    </w:p>
    <w:p w14:paraId="4774092F" w14:textId="77777777" w:rsidR="002028DF" w:rsidRDefault="002028DF" w:rsidP="002028DF">
      <w:pPr>
        <w:snapToGrid w:val="0"/>
        <w:contextualSpacing/>
      </w:pPr>
    </w:p>
    <w:p w14:paraId="7314A2B9" w14:textId="77777777" w:rsidR="00BA6ECE" w:rsidRPr="002028DF" w:rsidRDefault="00BA6ECE" w:rsidP="002028DF">
      <w:pPr>
        <w:snapToGrid w:val="0"/>
        <w:contextualSpacing/>
        <w:rPr>
          <w:rFonts w:hint="eastAsia"/>
        </w:rPr>
      </w:pPr>
    </w:p>
    <w:p w14:paraId="52E045A2" w14:textId="77777777" w:rsidR="002028DF" w:rsidRPr="002028DF" w:rsidRDefault="002028DF" w:rsidP="002028DF">
      <w:pPr>
        <w:snapToGrid w:val="0"/>
        <w:contextualSpacing/>
        <w:rPr>
          <w:b/>
          <w:bCs/>
        </w:rPr>
      </w:pPr>
      <w:r w:rsidRPr="002028DF">
        <w:rPr>
          <w:rFonts w:hint="eastAsia"/>
          <w:b/>
          <w:bCs/>
        </w:rPr>
        <w:lastRenderedPageBreak/>
        <w:t>債券發行程序大致沿用現行制度，主要新增</w:t>
      </w:r>
      <w:r w:rsidRPr="002028DF">
        <w:rPr>
          <w:b/>
          <w:bCs/>
        </w:rPr>
        <w:t xml:space="preserve"> Token Mint</w:t>
      </w:r>
      <w:r w:rsidRPr="002028DF">
        <w:rPr>
          <w:b/>
          <w:bCs/>
        </w:rPr>
        <w:t>、</w:t>
      </w:r>
      <w:r w:rsidRPr="002028DF">
        <w:rPr>
          <w:b/>
          <w:bCs/>
        </w:rPr>
        <w:t xml:space="preserve">Wallet Mapping </w:t>
      </w:r>
      <w:r w:rsidRPr="002028DF">
        <w:rPr>
          <w:rFonts w:hint="eastAsia"/>
          <w:b/>
          <w:bCs/>
        </w:rPr>
        <w:t>及</w:t>
      </w:r>
      <w:r w:rsidRPr="002028DF">
        <w:rPr>
          <w:b/>
          <w:bCs/>
        </w:rPr>
        <w:t xml:space="preserve"> Private Key Signature </w:t>
      </w:r>
      <w:r w:rsidRPr="002028DF">
        <w:rPr>
          <w:rFonts w:hint="eastAsia"/>
          <w:b/>
          <w:bCs/>
        </w:rPr>
        <w:t>等鏈上作業</w:t>
      </w:r>
    </w:p>
    <w:p w14:paraId="00DC2961" w14:textId="77777777" w:rsidR="002028DF" w:rsidRPr="002028DF" w:rsidRDefault="002028DF" w:rsidP="002028DF">
      <w:pPr>
        <w:numPr>
          <w:ilvl w:val="0"/>
          <w:numId w:val="10"/>
        </w:numPr>
        <w:snapToGrid w:val="0"/>
        <w:contextualSpacing/>
      </w:pPr>
      <w:r w:rsidRPr="002028DF">
        <w:rPr>
          <w:rFonts w:hint="eastAsia"/>
        </w:rPr>
        <w:t>發行人於發行日前仍依現行程序向櫃買申請發行並向集保辦理債券登錄</w:t>
      </w:r>
    </w:p>
    <w:p w14:paraId="192C1355" w14:textId="77777777" w:rsidR="002028DF" w:rsidRPr="002028DF" w:rsidRDefault="002028DF" w:rsidP="002028DF">
      <w:pPr>
        <w:numPr>
          <w:ilvl w:val="1"/>
          <w:numId w:val="10"/>
        </w:numPr>
        <w:snapToGrid w:val="0"/>
        <w:contextualSpacing/>
      </w:pPr>
      <w:r w:rsidRPr="002028DF">
        <w:rPr>
          <w:rFonts w:hint="eastAsia"/>
        </w:rPr>
        <w:t>公開說明書及發行辦法需額外揭露</w:t>
      </w:r>
      <w:proofErr w:type="gramStart"/>
      <w:r w:rsidRPr="002028DF">
        <w:rPr>
          <w:rFonts w:hint="eastAsia"/>
        </w:rPr>
        <w:t>採</w:t>
      </w:r>
      <w:proofErr w:type="gramEnd"/>
      <w:r w:rsidRPr="002028DF">
        <w:t xml:space="preserve"> DLT </w:t>
      </w:r>
      <w:r w:rsidRPr="002028DF">
        <w:rPr>
          <w:rFonts w:hint="eastAsia"/>
        </w:rPr>
        <w:t>方式交付、</w:t>
      </w:r>
      <w:r w:rsidRPr="002028DF">
        <w:rPr>
          <w:rFonts w:hint="eastAsia"/>
        </w:rPr>
        <w:t>Platform</w:t>
      </w:r>
      <w:r w:rsidRPr="002028DF">
        <w:t xml:space="preserve"> </w:t>
      </w:r>
      <w:r w:rsidRPr="002028DF">
        <w:rPr>
          <w:rFonts w:hint="eastAsia"/>
        </w:rPr>
        <w:t>Information</w:t>
      </w:r>
      <w:r w:rsidRPr="002028DF">
        <w:rPr>
          <w:rFonts w:hint="eastAsia"/>
        </w:rPr>
        <w:t>、權利事項及特殊風險</w:t>
      </w:r>
    </w:p>
    <w:p w14:paraId="4AEE53FC" w14:textId="77777777" w:rsidR="002028DF" w:rsidRPr="002028DF" w:rsidRDefault="002028DF" w:rsidP="002028DF">
      <w:pPr>
        <w:numPr>
          <w:ilvl w:val="1"/>
          <w:numId w:val="10"/>
        </w:numPr>
        <w:snapToGrid w:val="0"/>
        <w:contextualSpacing/>
      </w:pPr>
      <w:r w:rsidRPr="002028DF">
        <w:rPr>
          <w:rFonts w:hint="eastAsia"/>
        </w:rPr>
        <w:t>除新增揭露事項外，其餘發行程序原則上與現行無實體債券一致</w:t>
      </w:r>
    </w:p>
    <w:p w14:paraId="3418C10D" w14:textId="77777777" w:rsidR="002028DF" w:rsidRPr="002028DF" w:rsidRDefault="002028DF" w:rsidP="002028DF">
      <w:pPr>
        <w:numPr>
          <w:ilvl w:val="0"/>
          <w:numId w:val="10"/>
        </w:numPr>
        <w:snapToGrid w:val="0"/>
        <w:contextualSpacing/>
      </w:pPr>
      <w:r w:rsidRPr="002028DF">
        <w:rPr>
          <w:rFonts w:hint="eastAsia"/>
        </w:rPr>
        <w:t>發行日由集</w:t>
      </w:r>
      <w:proofErr w:type="gramStart"/>
      <w:r w:rsidRPr="002028DF">
        <w:rPr>
          <w:rFonts w:hint="eastAsia"/>
        </w:rPr>
        <w:t>保依櫃買</w:t>
      </w:r>
      <w:proofErr w:type="gramEnd"/>
      <w:r w:rsidRPr="002028DF">
        <w:rPr>
          <w:rFonts w:hint="eastAsia"/>
        </w:rPr>
        <w:t>掛牌公告將</w:t>
      </w:r>
      <w:r w:rsidRPr="002028DF">
        <w:t xml:space="preserve"> Bond Token Mint </w:t>
      </w:r>
      <w:r w:rsidRPr="002028DF">
        <w:rPr>
          <w:rFonts w:hint="eastAsia"/>
        </w:rPr>
        <w:t>至發行人</w:t>
      </w:r>
      <w:r w:rsidRPr="002028DF">
        <w:t xml:space="preserve"> </w:t>
      </w:r>
      <w:r w:rsidRPr="002028DF">
        <w:rPr>
          <w:rFonts w:hint="eastAsia"/>
        </w:rPr>
        <w:t>Wallet</w:t>
      </w:r>
      <w:r w:rsidRPr="002028DF">
        <w:rPr>
          <w:rFonts w:hint="eastAsia"/>
        </w:rPr>
        <w:t>，再依投資人集保帳號</w:t>
      </w:r>
      <w:r w:rsidRPr="002028DF">
        <w:t xml:space="preserve"> Mapping </w:t>
      </w:r>
      <w:r w:rsidRPr="002028DF">
        <w:rPr>
          <w:rFonts w:hint="eastAsia"/>
        </w:rPr>
        <w:t>至對應參加人</w:t>
      </w:r>
      <w:r w:rsidRPr="002028DF">
        <w:t xml:space="preserve"> Wallet</w:t>
      </w:r>
    </w:p>
    <w:p w14:paraId="34B2F16E" w14:textId="77777777" w:rsidR="002028DF" w:rsidRPr="002028DF" w:rsidRDefault="002028DF" w:rsidP="002028DF">
      <w:pPr>
        <w:numPr>
          <w:ilvl w:val="1"/>
          <w:numId w:val="10"/>
        </w:numPr>
        <w:snapToGrid w:val="0"/>
        <w:contextualSpacing/>
      </w:pPr>
      <w:r w:rsidRPr="002028DF">
        <w:rPr>
          <w:rFonts w:hint="eastAsia"/>
        </w:rPr>
        <w:t>發行人或股代輸入投資人集保帳號及交付數量</w:t>
      </w:r>
    </w:p>
    <w:p w14:paraId="4FE4DD68" w14:textId="77777777" w:rsidR="002028DF" w:rsidRPr="002028DF" w:rsidRDefault="002028DF" w:rsidP="002028DF">
      <w:pPr>
        <w:numPr>
          <w:ilvl w:val="1"/>
          <w:numId w:val="10"/>
        </w:numPr>
        <w:snapToGrid w:val="0"/>
        <w:contextualSpacing/>
      </w:pPr>
      <w:r w:rsidRPr="002028DF">
        <w:rPr>
          <w:rFonts w:hint="eastAsia"/>
        </w:rPr>
        <w:t>發行人完成</w:t>
      </w:r>
      <w:r w:rsidRPr="002028DF">
        <w:t xml:space="preserve"> Delivery Instruction </w:t>
      </w:r>
      <w:r w:rsidRPr="002028DF">
        <w:rPr>
          <w:rFonts w:hint="eastAsia"/>
        </w:rPr>
        <w:t>及</w:t>
      </w:r>
      <w:r w:rsidRPr="002028DF">
        <w:t xml:space="preserve"> Private Key Signature </w:t>
      </w:r>
      <w:r w:rsidRPr="002028DF">
        <w:rPr>
          <w:rFonts w:hint="eastAsia"/>
        </w:rPr>
        <w:t>後執行</w:t>
      </w:r>
      <w:r w:rsidRPr="002028DF">
        <w:t xml:space="preserve"> Token Transfer</w:t>
      </w:r>
    </w:p>
    <w:p w14:paraId="1A0EAD75" w14:textId="77777777" w:rsidR="002028DF" w:rsidRPr="002028DF" w:rsidRDefault="002028DF" w:rsidP="002028DF">
      <w:pPr>
        <w:numPr>
          <w:ilvl w:val="0"/>
          <w:numId w:val="10"/>
        </w:numPr>
        <w:snapToGrid w:val="0"/>
        <w:contextualSpacing/>
      </w:pPr>
      <w:r w:rsidRPr="002028DF">
        <w:rPr>
          <w:rFonts w:hint="eastAsia"/>
        </w:rPr>
        <w:t>發行交割可</w:t>
      </w:r>
      <w:proofErr w:type="gramStart"/>
      <w:r w:rsidRPr="002028DF">
        <w:rPr>
          <w:rFonts w:hint="eastAsia"/>
        </w:rPr>
        <w:t>採</w:t>
      </w:r>
      <w:proofErr w:type="gramEnd"/>
      <w:r w:rsidRPr="002028DF">
        <w:t xml:space="preserve"> FOP </w:t>
      </w:r>
      <w:r w:rsidRPr="002028DF">
        <w:rPr>
          <w:rFonts w:hint="eastAsia"/>
        </w:rPr>
        <w:t>或</w:t>
      </w:r>
      <w:r w:rsidRPr="002028DF">
        <w:t xml:space="preserve"> </w:t>
      </w:r>
      <w:r w:rsidRPr="002028DF">
        <w:rPr>
          <w:rFonts w:hint="eastAsia"/>
        </w:rPr>
        <w:t>DVP</w:t>
      </w:r>
      <w:r w:rsidRPr="002028DF">
        <w:rPr>
          <w:rFonts w:hint="eastAsia"/>
        </w:rPr>
        <w:t>，兩者主要差異在於是否同步導入</w:t>
      </w:r>
      <w:r w:rsidRPr="002028DF">
        <w:t xml:space="preserve"> Cash Token</w:t>
      </w:r>
    </w:p>
    <w:p w14:paraId="402130B4" w14:textId="77777777" w:rsidR="002028DF" w:rsidRPr="002028DF" w:rsidRDefault="002028DF" w:rsidP="002028DF">
      <w:pPr>
        <w:numPr>
          <w:ilvl w:val="1"/>
          <w:numId w:val="10"/>
        </w:numPr>
        <w:snapToGrid w:val="0"/>
        <w:contextualSpacing/>
      </w:pPr>
      <w:r w:rsidRPr="002028DF">
        <w:t xml:space="preserve">FOP </w:t>
      </w:r>
      <w:r w:rsidRPr="002028DF">
        <w:rPr>
          <w:rFonts w:hint="eastAsia"/>
        </w:rPr>
        <w:t>由發行人自行確認法幣已收足後，再送出</w:t>
      </w:r>
      <w:r w:rsidRPr="002028DF">
        <w:t xml:space="preserve"> Bond Token Delivery Instruction</w:t>
      </w:r>
    </w:p>
    <w:p w14:paraId="54564301" w14:textId="77777777" w:rsidR="002028DF" w:rsidRPr="002028DF" w:rsidRDefault="002028DF" w:rsidP="002028DF">
      <w:pPr>
        <w:numPr>
          <w:ilvl w:val="1"/>
          <w:numId w:val="10"/>
        </w:numPr>
        <w:snapToGrid w:val="0"/>
        <w:contextualSpacing/>
      </w:pPr>
      <w:r w:rsidRPr="002028DF">
        <w:t xml:space="preserve">DVP </w:t>
      </w:r>
      <w:r w:rsidRPr="002028DF">
        <w:rPr>
          <w:rFonts w:hint="eastAsia"/>
        </w:rPr>
        <w:t>則待發行人及投資人雙方指令完成後，由平台確認款</w:t>
      </w:r>
      <w:proofErr w:type="gramStart"/>
      <w:r w:rsidRPr="002028DF">
        <w:rPr>
          <w:rFonts w:hint="eastAsia"/>
        </w:rPr>
        <w:t>券</w:t>
      </w:r>
      <w:proofErr w:type="gramEnd"/>
      <w:r w:rsidRPr="002028DF">
        <w:rPr>
          <w:rFonts w:hint="eastAsia"/>
        </w:rPr>
        <w:t>足額並同步交割</w:t>
      </w:r>
    </w:p>
    <w:p w14:paraId="0C55607F" w14:textId="77777777" w:rsidR="002028DF" w:rsidRPr="002028DF" w:rsidRDefault="002028DF" w:rsidP="002028DF">
      <w:pPr>
        <w:numPr>
          <w:ilvl w:val="0"/>
          <w:numId w:val="10"/>
        </w:numPr>
        <w:snapToGrid w:val="0"/>
        <w:contextualSpacing/>
      </w:pPr>
      <w:r w:rsidRPr="002028DF">
        <w:rPr>
          <w:rFonts w:hint="eastAsia"/>
        </w:rPr>
        <w:t>發行人不一定需要自行建置</w:t>
      </w:r>
      <w:r w:rsidRPr="002028DF">
        <w:t xml:space="preserve"> Wallet </w:t>
      </w:r>
      <w:r w:rsidRPr="002028DF">
        <w:rPr>
          <w:rFonts w:hint="eastAsia"/>
        </w:rPr>
        <w:t>或</w:t>
      </w:r>
      <w:r w:rsidRPr="002028DF">
        <w:t xml:space="preserve"> Private Key </w:t>
      </w:r>
      <w:r w:rsidRPr="002028DF">
        <w:rPr>
          <w:rFonts w:hint="eastAsia"/>
        </w:rPr>
        <w:t>Infrastructure</w:t>
      </w:r>
      <w:r w:rsidRPr="002028DF">
        <w:rPr>
          <w:rFonts w:hint="eastAsia"/>
        </w:rPr>
        <w:t>，可完整委託股代處理鏈上作業</w:t>
      </w:r>
    </w:p>
    <w:p w14:paraId="4263A787" w14:textId="77777777" w:rsidR="002028DF" w:rsidRPr="002028DF" w:rsidRDefault="002028DF" w:rsidP="002028DF">
      <w:pPr>
        <w:numPr>
          <w:ilvl w:val="1"/>
          <w:numId w:val="10"/>
        </w:numPr>
        <w:snapToGrid w:val="0"/>
        <w:contextualSpacing/>
      </w:pPr>
      <w:proofErr w:type="gramStart"/>
      <w:r w:rsidRPr="002028DF">
        <w:rPr>
          <w:rFonts w:hint="eastAsia"/>
        </w:rPr>
        <w:t>股代可代理</w:t>
      </w:r>
      <w:proofErr w:type="gramEnd"/>
      <w:r w:rsidRPr="002028DF">
        <w:t xml:space="preserve"> Platform Application</w:t>
      </w:r>
      <w:r w:rsidRPr="002028DF">
        <w:t>、</w:t>
      </w:r>
      <w:r w:rsidRPr="002028DF">
        <w:t>Wallet Binding</w:t>
      </w:r>
      <w:r w:rsidRPr="002028DF">
        <w:t>、</w:t>
      </w:r>
      <w:r w:rsidRPr="002028DF">
        <w:t>Delivery Information</w:t>
      </w:r>
      <w:r w:rsidRPr="002028DF">
        <w:t>、</w:t>
      </w:r>
      <w:r w:rsidRPr="002028DF">
        <w:t xml:space="preserve">Delivery Instruction </w:t>
      </w:r>
      <w:r w:rsidRPr="002028DF">
        <w:rPr>
          <w:rFonts w:hint="eastAsia"/>
        </w:rPr>
        <w:t>及</w:t>
      </w:r>
      <w:r w:rsidRPr="002028DF">
        <w:t xml:space="preserve"> Signature</w:t>
      </w:r>
    </w:p>
    <w:p w14:paraId="61946115" w14:textId="62254FAC" w:rsidR="002028DF" w:rsidRPr="00BA6ECE" w:rsidRDefault="002028DF" w:rsidP="002028DF">
      <w:pPr>
        <w:numPr>
          <w:ilvl w:val="1"/>
          <w:numId w:val="10"/>
        </w:numPr>
        <w:snapToGrid w:val="0"/>
        <w:contextualSpacing/>
        <w:rPr>
          <w:rFonts w:hint="eastAsia"/>
        </w:rPr>
      </w:pPr>
      <w:proofErr w:type="gramStart"/>
      <w:r w:rsidRPr="002028DF">
        <w:rPr>
          <w:rFonts w:hint="eastAsia"/>
        </w:rPr>
        <w:t>股代若代理</w:t>
      </w:r>
      <w:proofErr w:type="gramEnd"/>
      <w:r w:rsidRPr="002028DF">
        <w:rPr>
          <w:rFonts w:hint="eastAsia"/>
        </w:rPr>
        <w:t>多家</w:t>
      </w:r>
      <w:r w:rsidRPr="002028DF">
        <w:t xml:space="preserve"> </w:t>
      </w:r>
      <w:r w:rsidRPr="002028DF">
        <w:rPr>
          <w:rFonts w:hint="eastAsia"/>
        </w:rPr>
        <w:t>Issuer</w:t>
      </w:r>
      <w:r w:rsidRPr="002028DF">
        <w:rPr>
          <w:rFonts w:hint="eastAsia"/>
        </w:rPr>
        <w:t>，每家</w:t>
      </w:r>
      <w:r w:rsidRPr="002028DF">
        <w:t xml:space="preserve"> Issuer </w:t>
      </w:r>
      <w:r w:rsidRPr="002028DF">
        <w:rPr>
          <w:rFonts w:hint="eastAsia"/>
        </w:rPr>
        <w:t>仍需建立獨立</w:t>
      </w:r>
      <w:r w:rsidRPr="002028DF">
        <w:t xml:space="preserve"> Wallet </w:t>
      </w:r>
      <w:r w:rsidRPr="002028DF">
        <w:rPr>
          <w:rFonts w:hint="eastAsia"/>
        </w:rPr>
        <w:t>及</w:t>
      </w:r>
      <w:r w:rsidRPr="002028DF">
        <w:t xml:space="preserve"> Private Key</w:t>
      </w:r>
    </w:p>
    <w:p w14:paraId="5AD3D783" w14:textId="77777777" w:rsidR="002028DF" w:rsidRDefault="002028DF" w:rsidP="002028DF">
      <w:pPr>
        <w:snapToGrid w:val="0"/>
        <w:contextualSpacing/>
        <w:rPr>
          <w:b/>
          <w:bCs/>
        </w:rPr>
      </w:pPr>
    </w:p>
    <w:p w14:paraId="28CB68C3" w14:textId="145D5007" w:rsidR="002028DF" w:rsidRPr="002028DF" w:rsidRDefault="002028DF" w:rsidP="002028DF">
      <w:pPr>
        <w:snapToGrid w:val="0"/>
        <w:contextualSpacing/>
        <w:rPr>
          <w:b/>
          <w:bCs/>
        </w:rPr>
      </w:pPr>
      <w:r w:rsidRPr="002028DF">
        <w:rPr>
          <w:rFonts w:hint="eastAsia"/>
          <w:b/>
          <w:bCs/>
        </w:rPr>
        <w:t>次級市場初期仍沿用現有</w:t>
      </w:r>
      <w:r w:rsidRPr="002028DF">
        <w:rPr>
          <w:b/>
          <w:bCs/>
        </w:rPr>
        <w:t xml:space="preserve"> OTC </w:t>
      </w:r>
      <w:r w:rsidRPr="002028DF">
        <w:rPr>
          <w:rFonts w:hint="eastAsia"/>
          <w:b/>
          <w:bCs/>
        </w:rPr>
        <w:t>議價交易模式，</w:t>
      </w:r>
      <w:r w:rsidRPr="002028DF">
        <w:rPr>
          <w:rFonts w:hint="eastAsia"/>
          <w:b/>
          <w:bCs/>
        </w:rPr>
        <w:t>RWA</w:t>
      </w:r>
      <w:r w:rsidRPr="002028DF">
        <w:rPr>
          <w:b/>
          <w:bCs/>
        </w:rPr>
        <w:t xml:space="preserve"> Platform </w:t>
      </w:r>
      <w:r w:rsidRPr="002028DF">
        <w:rPr>
          <w:rFonts w:hint="eastAsia"/>
          <w:b/>
          <w:bCs/>
        </w:rPr>
        <w:t>的主要改變集中在交易完成後的鏈上</w:t>
      </w:r>
      <w:r w:rsidRPr="002028DF">
        <w:rPr>
          <w:b/>
          <w:bCs/>
        </w:rPr>
        <w:t xml:space="preserve"> Settlement</w:t>
      </w:r>
    </w:p>
    <w:p w14:paraId="1E7EBDE9" w14:textId="77777777" w:rsidR="002028DF" w:rsidRPr="002028DF" w:rsidRDefault="002028DF" w:rsidP="002028DF">
      <w:pPr>
        <w:numPr>
          <w:ilvl w:val="0"/>
          <w:numId w:val="10"/>
        </w:numPr>
        <w:snapToGrid w:val="0"/>
        <w:contextualSpacing/>
      </w:pPr>
      <w:r w:rsidRPr="002028DF">
        <w:rPr>
          <w:rFonts w:hint="eastAsia"/>
        </w:rPr>
        <w:t>次級市場首階段僅提供營業處所買賣斷，交易仍於現有市場完成議價並依</w:t>
      </w:r>
      <w:r w:rsidRPr="002028DF">
        <w:t xml:space="preserve"> T+2 </w:t>
      </w:r>
      <w:r w:rsidRPr="002028DF">
        <w:rPr>
          <w:rFonts w:hint="eastAsia"/>
        </w:rPr>
        <w:t>規則辦理交割</w:t>
      </w:r>
    </w:p>
    <w:p w14:paraId="7F48488A" w14:textId="77777777" w:rsidR="002028DF" w:rsidRPr="002028DF" w:rsidRDefault="002028DF" w:rsidP="002028DF">
      <w:pPr>
        <w:numPr>
          <w:ilvl w:val="1"/>
          <w:numId w:val="10"/>
        </w:numPr>
        <w:snapToGrid w:val="0"/>
        <w:contextualSpacing/>
      </w:pPr>
      <w:r w:rsidRPr="002028DF">
        <w:lastRenderedPageBreak/>
        <w:t xml:space="preserve">RWA Platform </w:t>
      </w:r>
      <w:r w:rsidRPr="002028DF">
        <w:rPr>
          <w:rFonts w:hint="eastAsia"/>
        </w:rPr>
        <w:t>初期不負責</w:t>
      </w:r>
      <w:r w:rsidRPr="002028DF">
        <w:t xml:space="preserve"> Price Discovery </w:t>
      </w:r>
      <w:r w:rsidRPr="002028DF">
        <w:rPr>
          <w:rFonts w:hint="eastAsia"/>
        </w:rPr>
        <w:t>或</w:t>
      </w:r>
      <w:r w:rsidRPr="002028DF">
        <w:t xml:space="preserve"> Matching</w:t>
      </w:r>
    </w:p>
    <w:p w14:paraId="1313DF7B" w14:textId="77777777" w:rsidR="002028DF" w:rsidRPr="002028DF" w:rsidRDefault="002028DF" w:rsidP="002028DF">
      <w:pPr>
        <w:numPr>
          <w:ilvl w:val="1"/>
          <w:numId w:val="10"/>
        </w:numPr>
        <w:snapToGrid w:val="0"/>
        <w:contextualSpacing/>
      </w:pPr>
      <w:r w:rsidRPr="002028DF">
        <w:t>Dealer</w:t>
      </w:r>
      <w:r w:rsidRPr="002028DF">
        <w:t>、</w:t>
      </w:r>
      <w:r w:rsidRPr="002028DF">
        <w:t xml:space="preserve">Broker </w:t>
      </w:r>
      <w:r w:rsidRPr="002028DF">
        <w:rPr>
          <w:rFonts w:hint="eastAsia"/>
        </w:rPr>
        <w:t>及底層法人仍沿用現有市場角色</w:t>
      </w:r>
    </w:p>
    <w:p w14:paraId="7C712335" w14:textId="77777777" w:rsidR="002028DF" w:rsidRPr="002028DF" w:rsidRDefault="002028DF" w:rsidP="002028DF">
      <w:pPr>
        <w:numPr>
          <w:ilvl w:val="0"/>
          <w:numId w:val="10"/>
        </w:numPr>
        <w:snapToGrid w:val="0"/>
        <w:contextualSpacing/>
      </w:pPr>
      <w:r w:rsidRPr="002028DF">
        <w:t xml:space="preserve">Dealer </w:t>
      </w:r>
      <w:proofErr w:type="gramStart"/>
      <w:r w:rsidRPr="002028DF">
        <w:rPr>
          <w:rFonts w:hint="eastAsia"/>
        </w:rPr>
        <w:t>間的</w:t>
      </w:r>
      <w:proofErr w:type="gramEnd"/>
      <w:r w:rsidRPr="002028DF">
        <w:t xml:space="preserve"> B2B DVP </w:t>
      </w:r>
      <w:r w:rsidRPr="002028DF">
        <w:rPr>
          <w:rFonts w:hint="eastAsia"/>
        </w:rPr>
        <w:t>由買賣雙方各自輸入交割指令，再由平台完成</w:t>
      </w:r>
      <w:r w:rsidRPr="002028DF">
        <w:t xml:space="preserve"> </w:t>
      </w:r>
      <w:r w:rsidRPr="002028DF">
        <w:rPr>
          <w:rFonts w:hint="eastAsia"/>
        </w:rPr>
        <w:t>Matching</w:t>
      </w:r>
      <w:r w:rsidRPr="002028DF">
        <w:rPr>
          <w:rFonts w:hint="eastAsia"/>
        </w:rPr>
        <w:t>、足額檢核及同步交割</w:t>
      </w:r>
    </w:p>
    <w:p w14:paraId="1B60AAEE" w14:textId="77777777" w:rsidR="002028DF" w:rsidRPr="002028DF" w:rsidRDefault="002028DF" w:rsidP="002028DF">
      <w:pPr>
        <w:numPr>
          <w:ilvl w:val="1"/>
          <w:numId w:val="10"/>
        </w:numPr>
        <w:snapToGrid w:val="0"/>
        <w:contextualSpacing/>
      </w:pPr>
      <w:r w:rsidRPr="002028DF">
        <w:rPr>
          <w:rFonts w:hint="eastAsia"/>
        </w:rPr>
        <w:t>雙方皆直接以參加人</w:t>
      </w:r>
      <w:r w:rsidRPr="002028DF">
        <w:t xml:space="preserve"> Wallet </w:t>
      </w:r>
      <w:r w:rsidRPr="002028DF">
        <w:rPr>
          <w:rFonts w:hint="eastAsia"/>
        </w:rPr>
        <w:t>進行</w:t>
      </w:r>
      <w:r w:rsidRPr="002028DF">
        <w:t xml:space="preserve"> Bond Token </w:t>
      </w:r>
      <w:r w:rsidRPr="002028DF">
        <w:rPr>
          <w:rFonts w:hint="eastAsia"/>
        </w:rPr>
        <w:t>及</w:t>
      </w:r>
      <w:r w:rsidRPr="002028DF">
        <w:t xml:space="preserve"> Cash Token Settlement</w:t>
      </w:r>
    </w:p>
    <w:p w14:paraId="668A3DE8" w14:textId="77777777" w:rsidR="002028DF" w:rsidRPr="002028DF" w:rsidRDefault="002028DF" w:rsidP="002028DF">
      <w:pPr>
        <w:numPr>
          <w:ilvl w:val="0"/>
          <w:numId w:val="10"/>
        </w:numPr>
        <w:snapToGrid w:val="0"/>
        <w:contextualSpacing/>
      </w:pPr>
      <w:r w:rsidRPr="002028DF">
        <w:t xml:space="preserve">Dealer </w:t>
      </w:r>
      <w:r w:rsidRPr="002028DF">
        <w:rPr>
          <w:rFonts w:hint="eastAsia"/>
        </w:rPr>
        <w:t>與法人</w:t>
      </w:r>
      <w:proofErr w:type="gramStart"/>
      <w:r w:rsidRPr="002028DF">
        <w:rPr>
          <w:rFonts w:hint="eastAsia"/>
        </w:rPr>
        <w:t>客戶間的</w:t>
      </w:r>
      <w:proofErr w:type="gramEnd"/>
      <w:r w:rsidRPr="002028DF">
        <w:t xml:space="preserve"> B2C DVP </w:t>
      </w:r>
      <w:r w:rsidRPr="002028DF">
        <w:rPr>
          <w:rFonts w:hint="eastAsia"/>
        </w:rPr>
        <w:t>則由</w:t>
      </w:r>
      <w:r w:rsidRPr="002028DF">
        <w:t xml:space="preserve"> Broker </w:t>
      </w:r>
      <w:r w:rsidRPr="002028DF">
        <w:rPr>
          <w:rFonts w:hint="eastAsia"/>
        </w:rPr>
        <w:t>代表底層投資人完成鏈上確認</w:t>
      </w:r>
    </w:p>
    <w:p w14:paraId="6075D821" w14:textId="77777777" w:rsidR="002028DF" w:rsidRPr="002028DF" w:rsidRDefault="002028DF" w:rsidP="002028DF">
      <w:pPr>
        <w:numPr>
          <w:ilvl w:val="1"/>
          <w:numId w:val="10"/>
        </w:numPr>
        <w:snapToGrid w:val="0"/>
        <w:contextualSpacing/>
      </w:pPr>
      <w:r w:rsidRPr="002028DF">
        <w:t xml:space="preserve">Broker </w:t>
      </w:r>
      <w:r w:rsidRPr="002028DF">
        <w:rPr>
          <w:rFonts w:hint="eastAsia"/>
        </w:rPr>
        <w:t>先確認投資人款項已透過分戶帳或指定帳戶收足</w:t>
      </w:r>
    </w:p>
    <w:p w14:paraId="23F14494" w14:textId="77777777" w:rsidR="002028DF" w:rsidRPr="002028DF" w:rsidRDefault="002028DF" w:rsidP="002028DF">
      <w:pPr>
        <w:numPr>
          <w:ilvl w:val="1"/>
          <w:numId w:val="10"/>
        </w:numPr>
        <w:snapToGrid w:val="0"/>
        <w:contextualSpacing/>
      </w:pPr>
      <w:r w:rsidRPr="002028DF">
        <w:t xml:space="preserve">Broker </w:t>
      </w:r>
      <w:r w:rsidRPr="002028DF">
        <w:rPr>
          <w:rFonts w:hint="eastAsia"/>
        </w:rPr>
        <w:t>再於</w:t>
      </w:r>
      <w:r w:rsidRPr="002028DF">
        <w:t xml:space="preserve"> RWA Platform </w:t>
      </w:r>
      <w:r w:rsidRPr="002028DF">
        <w:rPr>
          <w:rFonts w:hint="eastAsia"/>
        </w:rPr>
        <w:t>代客戶確認，底層投資人本身不需操作</w:t>
      </w:r>
      <w:r w:rsidRPr="002028DF">
        <w:t xml:space="preserve"> Wallet</w:t>
      </w:r>
    </w:p>
    <w:p w14:paraId="66F2EEDD" w14:textId="086C15BA" w:rsidR="002028DF" w:rsidRPr="00BA6ECE" w:rsidRDefault="002028DF" w:rsidP="002028DF">
      <w:pPr>
        <w:numPr>
          <w:ilvl w:val="1"/>
          <w:numId w:val="10"/>
        </w:numPr>
        <w:snapToGrid w:val="0"/>
        <w:contextualSpacing/>
        <w:rPr>
          <w:rFonts w:hint="eastAsia"/>
        </w:rPr>
      </w:pPr>
      <w:r w:rsidRPr="002028DF">
        <w:rPr>
          <w:rFonts w:hint="eastAsia"/>
        </w:rPr>
        <w:t>投資人賣出後，</w:t>
      </w:r>
      <w:r w:rsidRPr="002028DF">
        <w:rPr>
          <w:rFonts w:hint="eastAsia"/>
        </w:rPr>
        <w:t>Broker</w:t>
      </w:r>
      <w:r w:rsidRPr="002028DF">
        <w:t xml:space="preserve"> </w:t>
      </w:r>
      <w:r w:rsidRPr="002028DF">
        <w:rPr>
          <w:rFonts w:hint="eastAsia"/>
        </w:rPr>
        <w:t>收取</w:t>
      </w:r>
      <w:r w:rsidRPr="002028DF">
        <w:t xml:space="preserve"> Deposit Token </w:t>
      </w:r>
      <w:r w:rsidRPr="002028DF">
        <w:rPr>
          <w:rFonts w:hint="eastAsia"/>
        </w:rPr>
        <w:t>並轉換為法幣</w:t>
      </w:r>
      <w:proofErr w:type="gramStart"/>
      <w:r w:rsidRPr="002028DF">
        <w:rPr>
          <w:rFonts w:hint="eastAsia"/>
        </w:rPr>
        <w:t>匯</w:t>
      </w:r>
      <w:proofErr w:type="gramEnd"/>
      <w:r w:rsidRPr="002028DF">
        <w:rPr>
          <w:rFonts w:hint="eastAsia"/>
        </w:rPr>
        <w:t>回指定銀行帳戶</w:t>
      </w:r>
    </w:p>
    <w:p w14:paraId="11E746AF" w14:textId="77777777" w:rsidR="002028DF" w:rsidRDefault="002028DF" w:rsidP="002028DF">
      <w:pPr>
        <w:snapToGrid w:val="0"/>
        <w:contextualSpacing/>
        <w:rPr>
          <w:b/>
          <w:bCs/>
        </w:rPr>
      </w:pPr>
    </w:p>
    <w:p w14:paraId="3B42753C" w14:textId="10C287FA" w:rsidR="002028DF" w:rsidRPr="002028DF" w:rsidRDefault="002028DF" w:rsidP="002028DF">
      <w:pPr>
        <w:snapToGrid w:val="0"/>
        <w:contextualSpacing/>
        <w:rPr>
          <w:b/>
          <w:bCs/>
        </w:rPr>
      </w:pPr>
      <w:r w:rsidRPr="002028DF">
        <w:rPr>
          <w:rFonts w:hint="eastAsia"/>
          <w:b/>
          <w:bCs/>
        </w:rPr>
        <w:t>證券商無法自行持有</w:t>
      </w:r>
      <w:r w:rsidRPr="002028DF">
        <w:rPr>
          <w:b/>
          <w:bCs/>
        </w:rPr>
        <w:t xml:space="preserve"> Cash </w:t>
      </w:r>
      <w:r w:rsidRPr="002028DF">
        <w:rPr>
          <w:rFonts w:hint="eastAsia"/>
          <w:b/>
          <w:bCs/>
        </w:rPr>
        <w:t>Token</w:t>
      </w:r>
      <w:r w:rsidRPr="002028DF">
        <w:rPr>
          <w:rFonts w:hint="eastAsia"/>
          <w:b/>
          <w:bCs/>
        </w:rPr>
        <w:t>，使</w:t>
      </w:r>
      <w:r w:rsidRPr="002028DF">
        <w:rPr>
          <w:b/>
          <w:bCs/>
        </w:rPr>
        <w:t xml:space="preserve"> Settlement Bank </w:t>
      </w:r>
      <w:r w:rsidRPr="002028DF">
        <w:rPr>
          <w:rFonts w:hint="eastAsia"/>
          <w:b/>
          <w:bCs/>
        </w:rPr>
        <w:t>成為</w:t>
      </w:r>
      <w:r w:rsidRPr="002028DF">
        <w:rPr>
          <w:b/>
          <w:bCs/>
        </w:rPr>
        <w:t xml:space="preserve"> RWA DVP </w:t>
      </w:r>
      <w:r w:rsidRPr="002028DF">
        <w:rPr>
          <w:rFonts w:hint="eastAsia"/>
          <w:b/>
          <w:bCs/>
        </w:rPr>
        <w:t>必要角色，銀行亦可能進一步延伸至</w:t>
      </w:r>
      <w:r w:rsidRPr="002028DF">
        <w:rPr>
          <w:b/>
          <w:bCs/>
        </w:rPr>
        <w:t xml:space="preserve"> Private Key Custody</w:t>
      </w:r>
    </w:p>
    <w:p w14:paraId="7F9850D7" w14:textId="77777777" w:rsidR="002028DF" w:rsidRPr="002028DF" w:rsidRDefault="002028DF" w:rsidP="002028DF">
      <w:pPr>
        <w:numPr>
          <w:ilvl w:val="0"/>
          <w:numId w:val="10"/>
        </w:numPr>
        <w:snapToGrid w:val="0"/>
        <w:contextualSpacing/>
      </w:pPr>
      <w:r w:rsidRPr="002028DF">
        <w:rPr>
          <w:rFonts w:hint="eastAsia"/>
        </w:rPr>
        <w:t>證券商除自行建立</w:t>
      </w:r>
      <w:r w:rsidRPr="002028DF">
        <w:t xml:space="preserve"> Bond Token Wallet </w:t>
      </w:r>
      <w:r w:rsidRPr="002028DF">
        <w:rPr>
          <w:rFonts w:hint="eastAsia"/>
        </w:rPr>
        <w:t>外，款項</w:t>
      </w:r>
      <w:r w:rsidRPr="002028DF">
        <w:t xml:space="preserve"> Token Wallet </w:t>
      </w:r>
      <w:r w:rsidRPr="002028DF">
        <w:rPr>
          <w:rFonts w:hint="eastAsia"/>
        </w:rPr>
        <w:t>必須透過往來或交割銀行於銀行體系下開立</w:t>
      </w:r>
    </w:p>
    <w:p w14:paraId="11624457" w14:textId="77777777" w:rsidR="002028DF" w:rsidRPr="002028DF" w:rsidRDefault="002028DF" w:rsidP="002028DF">
      <w:pPr>
        <w:numPr>
          <w:ilvl w:val="1"/>
          <w:numId w:val="10"/>
        </w:numPr>
        <w:snapToGrid w:val="0"/>
        <w:contextualSpacing/>
      </w:pPr>
      <w:r w:rsidRPr="002028DF">
        <w:rPr>
          <w:rFonts w:hint="eastAsia"/>
        </w:rPr>
        <w:t>證券商發送交割指令後，銀行需配合回覆及執行款項相關作業</w:t>
      </w:r>
    </w:p>
    <w:p w14:paraId="01E47761" w14:textId="77777777" w:rsidR="002028DF" w:rsidRPr="002028DF" w:rsidRDefault="002028DF" w:rsidP="002028DF">
      <w:pPr>
        <w:numPr>
          <w:ilvl w:val="1"/>
          <w:numId w:val="10"/>
        </w:numPr>
        <w:snapToGrid w:val="0"/>
        <w:contextualSpacing/>
      </w:pPr>
      <w:r w:rsidRPr="002028DF">
        <w:rPr>
          <w:rFonts w:hint="eastAsia"/>
        </w:rPr>
        <w:t>銀行因此成為證券商參與</w:t>
      </w:r>
      <w:r w:rsidRPr="002028DF">
        <w:t xml:space="preserve"> DVP </w:t>
      </w:r>
      <w:r w:rsidRPr="002028DF">
        <w:rPr>
          <w:rFonts w:hint="eastAsia"/>
        </w:rPr>
        <w:t>的必要基礎設施提供者</w:t>
      </w:r>
    </w:p>
    <w:p w14:paraId="34C47970" w14:textId="77777777" w:rsidR="002028DF" w:rsidRPr="002028DF" w:rsidRDefault="002028DF" w:rsidP="002028DF">
      <w:pPr>
        <w:numPr>
          <w:ilvl w:val="0"/>
          <w:numId w:val="10"/>
        </w:numPr>
        <w:snapToGrid w:val="0"/>
        <w:contextualSpacing/>
      </w:pPr>
      <w:r w:rsidRPr="002028DF">
        <w:rPr>
          <w:rFonts w:hint="eastAsia"/>
        </w:rPr>
        <w:t>財金公司目前規劃兩種</w:t>
      </w:r>
      <w:r w:rsidRPr="002028DF">
        <w:t xml:space="preserve"> Cash Token Private Key </w:t>
      </w:r>
      <w:r w:rsidRPr="002028DF">
        <w:rPr>
          <w:rFonts w:hint="eastAsia"/>
        </w:rPr>
        <w:t>模式，最終架構仍待確認</w:t>
      </w:r>
    </w:p>
    <w:p w14:paraId="7073962D" w14:textId="77777777" w:rsidR="002028DF" w:rsidRPr="002028DF" w:rsidRDefault="002028DF" w:rsidP="002028DF">
      <w:pPr>
        <w:numPr>
          <w:ilvl w:val="1"/>
          <w:numId w:val="10"/>
        </w:numPr>
        <w:snapToGrid w:val="0"/>
        <w:contextualSpacing/>
      </w:pPr>
      <w:r w:rsidRPr="002028DF">
        <w:rPr>
          <w:rFonts w:hint="eastAsia"/>
        </w:rPr>
        <w:t>參加人自行管理</w:t>
      </w:r>
      <w:r w:rsidRPr="002028DF">
        <w:t xml:space="preserve"> Private Key </w:t>
      </w:r>
      <w:r w:rsidRPr="002028DF">
        <w:rPr>
          <w:rFonts w:hint="eastAsia"/>
        </w:rPr>
        <w:t>並完成</w:t>
      </w:r>
      <w:r w:rsidRPr="002028DF">
        <w:t xml:space="preserve"> Signature</w:t>
      </w:r>
    </w:p>
    <w:p w14:paraId="1D55410C" w14:textId="77777777" w:rsidR="002028DF" w:rsidRPr="002028DF" w:rsidRDefault="002028DF" w:rsidP="002028DF">
      <w:pPr>
        <w:numPr>
          <w:ilvl w:val="1"/>
          <w:numId w:val="10"/>
        </w:numPr>
        <w:snapToGrid w:val="0"/>
        <w:contextualSpacing/>
      </w:pPr>
      <w:r w:rsidRPr="002028DF">
        <w:rPr>
          <w:rFonts w:hint="eastAsia"/>
        </w:rPr>
        <w:t>由</w:t>
      </w:r>
      <w:r w:rsidRPr="002028DF">
        <w:t xml:space="preserve"> Settlement Bank </w:t>
      </w:r>
      <w:r w:rsidRPr="002028DF">
        <w:rPr>
          <w:rFonts w:hint="eastAsia"/>
        </w:rPr>
        <w:t>統一保管</w:t>
      </w:r>
      <w:r w:rsidRPr="002028DF">
        <w:t xml:space="preserve"> Private Key </w:t>
      </w:r>
      <w:r w:rsidRPr="002028DF">
        <w:rPr>
          <w:rFonts w:hint="eastAsia"/>
        </w:rPr>
        <w:t>並代為完成</w:t>
      </w:r>
      <w:r w:rsidRPr="002028DF">
        <w:t xml:space="preserve"> Signature</w:t>
      </w:r>
    </w:p>
    <w:p w14:paraId="6AAD3735" w14:textId="77777777" w:rsidR="002028DF" w:rsidRPr="002028DF" w:rsidRDefault="002028DF" w:rsidP="002028DF">
      <w:pPr>
        <w:numPr>
          <w:ilvl w:val="0"/>
          <w:numId w:val="10"/>
        </w:numPr>
        <w:snapToGrid w:val="0"/>
        <w:contextualSpacing/>
      </w:pPr>
      <w:r w:rsidRPr="002028DF">
        <w:rPr>
          <w:rFonts w:hint="eastAsia"/>
        </w:rPr>
        <w:t>銀行若進一步提供</w:t>
      </w:r>
      <w:r w:rsidRPr="002028DF">
        <w:t xml:space="preserve"> Private Key </w:t>
      </w:r>
      <w:r w:rsidRPr="002028DF">
        <w:rPr>
          <w:rFonts w:hint="eastAsia"/>
        </w:rPr>
        <w:t>Custody</w:t>
      </w:r>
      <w:r w:rsidRPr="002028DF">
        <w:rPr>
          <w:rFonts w:hint="eastAsia"/>
        </w:rPr>
        <w:t>，可讓證券、自營及</w:t>
      </w:r>
      <w:proofErr w:type="gramStart"/>
      <w:r w:rsidRPr="002028DF">
        <w:rPr>
          <w:rFonts w:hint="eastAsia"/>
        </w:rPr>
        <w:t>股代等單位</w:t>
      </w:r>
      <w:proofErr w:type="gramEnd"/>
      <w:r w:rsidRPr="002028DF">
        <w:rPr>
          <w:rFonts w:hint="eastAsia"/>
        </w:rPr>
        <w:t>降低各自重複建置的需求</w:t>
      </w:r>
    </w:p>
    <w:p w14:paraId="122BE1E5" w14:textId="77777777" w:rsidR="002028DF" w:rsidRPr="002028DF" w:rsidRDefault="002028DF" w:rsidP="002028DF">
      <w:pPr>
        <w:numPr>
          <w:ilvl w:val="1"/>
          <w:numId w:val="10"/>
        </w:numPr>
        <w:snapToGrid w:val="0"/>
        <w:contextualSpacing/>
      </w:pPr>
      <w:r w:rsidRPr="002028DF">
        <w:t xml:space="preserve">Token </w:t>
      </w:r>
      <w:r w:rsidRPr="002028DF">
        <w:rPr>
          <w:rFonts w:hint="eastAsia"/>
        </w:rPr>
        <w:t>本身仍存在</w:t>
      </w:r>
      <w:r w:rsidRPr="002028DF">
        <w:t xml:space="preserve"> Blockchain Wallet </w:t>
      </w:r>
      <w:r w:rsidRPr="002028DF">
        <w:rPr>
          <w:rFonts w:hint="eastAsia"/>
        </w:rPr>
        <w:t>中</w:t>
      </w:r>
    </w:p>
    <w:p w14:paraId="463A782E" w14:textId="57F94985" w:rsidR="002028DF" w:rsidRPr="00BA6ECE" w:rsidRDefault="002028DF" w:rsidP="002028DF">
      <w:pPr>
        <w:numPr>
          <w:ilvl w:val="1"/>
          <w:numId w:val="10"/>
        </w:numPr>
        <w:snapToGrid w:val="0"/>
        <w:contextualSpacing/>
        <w:rPr>
          <w:rFonts w:hint="eastAsia"/>
        </w:rPr>
      </w:pPr>
      <w:r w:rsidRPr="002028DF">
        <w:lastRenderedPageBreak/>
        <w:t xml:space="preserve">Custodian </w:t>
      </w:r>
      <w:r w:rsidRPr="002028DF">
        <w:rPr>
          <w:rFonts w:hint="eastAsia"/>
        </w:rPr>
        <w:t>實際保管的是</w:t>
      </w:r>
      <w:r w:rsidRPr="002028DF">
        <w:t xml:space="preserve"> Private </w:t>
      </w:r>
      <w:r w:rsidRPr="002028DF">
        <w:rPr>
          <w:rFonts w:hint="eastAsia"/>
        </w:rPr>
        <w:t>Key</w:t>
      </w:r>
      <w:r w:rsidRPr="002028DF">
        <w:rPr>
          <w:rFonts w:hint="eastAsia"/>
        </w:rPr>
        <w:t>，而非實質持有</w:t>
      </w:r>
      <w:r w:rsidRPr="002028DF">
        <w:t xml:space="preserve"> Token</w:t>
      </w:r>
    </w:p>
    <w:p w14:paraId="35CE7339" w14:textId="77777777" w:rsidR="002028DF" w:rsidRDefault="002028DF" w:rsidP="002028DF">
      <w:pPr>
        <w:snapToGrid w:val="0"/>
        <w:contextualSpacing/>
        <w:rPr>
          <w:b/>
          <w:bCs/>
        </w:rPr>
      </w:pPr>
    </w:p>
    <w:p w14:paraId="7F664326" w14:textId="4C215533" w:rsidR="002028DF" w:rsidRPr="002028DF" w:rsidRDefault="002028DF" w:rsidP="002028DF">
      <w:pPr>
        <w:snapToGrid w:val="0"/>
        <w:contextualSpacing/>
        <w:rPr>
          <w:b/>
          <w:bCs/>
        </w:rPr>
      </w:pPr>
      <w:r w:rsidRPr="002028DF">
        <w:rPr>
          <w:b/>
          <w:bCs/>
        </w:rPr>
        <w:t xml:space="preserve">Private Key </w:t>
      </w:r>
      <w:r w:rsidRPr="002028DF">
        <w:rPr>
          <w:rFonts w:hint="eastAsia"/>
          <w:b/>
          <w:bCs/>
        </w:rPr>
        <w:t>可由參加機構自行建置或委託第三方專業機構保管，兩種模式的差異主要在系統建置及作業責任</w:t>
      </w:r>
    </w:p>
    <w:p w14:paraId="112B154C" w14:textId="77777777" w:rsidR="002028DF" w:rsidRPr="002028DF" w:rsidRDefault="002028DF" w:rsidP="002028DF">
      <w:pPr>
        <w:numPr>
          <w:ilvl w:val="0"/>
          <w:numId w:val="10"/>
        </w:numPr>
        <w:snapToGrid w:val="0"/>
        <w:contextualSpacing/>
      </w:pPr>
      <w:proofErr w:type="gramStart"/>
      <w:r w:rsidRPr="002028DF">
        <w:rPr>
          <w:rFonts w:hint="eastAsia"/>
        </w:rPr>
        <w:t>採</w:t>
      </w:r>
      <w:proofErr w:type="gramEnd"/>
      <w:r w:rsidRPr="002028DF">
        <w:t xml:space="preserve"> Self-custody </w:t>
      </w:r>
      <w:r w:rsidRPr="002028DF">
        <w:rPr>
          <w:rFonts w:hint="eastAsia"/>
        </w:rPr>
        <w:t>的參加人需自行建立完整的</w:t>
      </w:r>
      <w:r w:rsidRPr="002028DF">
        <w:t xml:space="preserve"> Key Management </w:t>
      </w:r>
      <w:r w:rsidRPr="002028DF">
        <w:rPr>
          <w:rFonts w:hint="eastAsia"/>
        </w:rPr>
        <w:t>及</w:t>
      </w:r>
      <w:r w:rsidRPr="002028DF">
        <w:t xml:space="preserve"> Signature Capability</w:t>
      </w:r>
    </w:p>
    <w:p w14:paraId="3CDCCE44" w14:textId="77777777" w:rsidR="002028DF" w:rsidRPr="002028DF" w:rsidRDefault="002028DF" w:rsidP="002028DF">
      <w:pPr>
        <w:numPr>
          <w:ilvl w:val="1"/>
          <w:numId w:val="10"/>
        </w:numPr>
        <w:snapToGrid w:val="0"/>
        <w:contextualSpacing/>
      </w:pPr>
      <w:r w:rsidRPr="002028DF">
        <w:rPr>
          <w:rFonts w:hint="eastAsia"/>
        </w:rPr>
        <w:t>包含</w:t>
      </w:r>
      <w:r w:rsidRPr="002028DF">
        <w:t xml:space="preserve"> Private Key</w:t>
      </w:r>
      <w:r w:rsidRPr="002028DF">
        <w:t>、</w:t>
      </w:r>
      <w:r w:rsidRPr="002028DF">
        <w:t xml:space="preserve">Public Key </w:t>
      </w:r>
      <w:r w:rsidRPr="002028DF">
        <w:rPr>
          <w:rFonts w:hint="eastAsia"/>
        </w:rPr>
        <w:t>及</w:t>
      </w:r>
      <w:r w:rsidRPr="002028DF">
        <w:t xml:space="preserve"> Wallet Address </w:t>
      </w:r>
      <w:r w:rsidRPr="002028DF">
        <w:rPr>
          <w:rFonts w:hint="eastAsia"/>
        </w:rPr>
        <w:t>產製</w:t>
      </w:r>
    </w:p>
    <w:p w14:paraId="7DE1CF61" w14:textId="77777777" w:rsidR="002028DF" w:rsidRPr="002028DF" w:rsidRDefault="002028DF" w:rsidP="002028DF">
      <w:pPr>
        <w:numPr>
          <w:ilvl w:val="1"/>
          <w:numId w:val="10"/>
        </w:numPr>
        <w:snapToGrid w:val="0"/>
        <w:contextualSpacing/>
      </w:pPr>
      <w:r w:rsidRPr="002028DF">
        <w:rPr>
          <w:rFonts w:hint="eastAsia"/>
        </w:rPr>
        <w:t>建置</w:t>
      </w:r>
      <w:r w:rsidRPr="002028DF">
        <w:t xml:space="preserve"> Signature Module</w:t>
      </w:r>
    </w:p>
    <w:p w14:paraId="5ADDC3C8" w14:textId="77777777" w:rsidR="002028DF" w:rsidRPr="002028DF" w:rsidRDefault="002028DF" w:rsidP="002028DF">
      <w:pPr>
        <w:numPr>
          <w:ilvl w:val="1"/>
          <w:numId w:val="10"/>
        </w:numPr>
        <w:snapToGrid w:val="0"/>
        <w:contextualSpacing/>
      </w:pPr>
      <w:r w:rsidRPr="002028DF">
        <w:rPr>
          <w:rFonts w:hint="eastAsia"/>
        </w:rPr>
        <w:t>透過</w:t>
      </w:r>
      <w:r w:rsidRPr="002028DF">
        <w:t xml:space="preserve"> API </w:t>
      </w:r>
      <w:r w:rsidRPr="002028DF">
        <w:rPr>
          <w:rFonts w:hint="eastAsia"/>
        </w:rPr>
        <w:t>傳送部位移轉及</w:t>
      </w:r>
      <w:r w:rsidRPr="002028DF">
        <w:t xml:space="preserve"> Settlement Instruction</w:t>
      </w:r>
    </w:p>
    <w:p w14:paraId="08ACC021" w14:textId="77777777" w:rsidR="002028DF" w:rsidRPr="002028DF" w:rsidRDefault="002028DF" w:rsidP="002028DF">
      <w:pPr>
        <w:numPr>
          <w:ilvl w:val="0"/>
          <w:numId w:val="10"/>
        </w:numPr>
        <w:snapToGrid w:val="0"/>
        <w:contextualSpacing/>
      </w:pPr>
      <w:proofErr w:type="gramStart"/>
      <w:r w:rsidRPr="002028DF">
        <w:rPr>
          <w:rFonts w:hint="eastAsia"/>
        </w:rPr>
        <w:t>採</w:t>
      </w:r>
      <w:proofErr w:type="gramEnd"/>
      <w:r w:rsidRPr="002028DF">
        <w:t xml:space="preserve"> Third-party Custody </w:t>
      </w:r>
      <w:r w:rsidRPr="002028DF">
        <w:rPr>
          <w:rFonts w:hint="eastAsia"/>
        </w:rPr>
        <w:t>則由合資格第三方機構提供</w:t>
      </w:r>
      <w:r w:rsidRPr="002028DF">
        <w:t xml:space="preserve"> Private Key </w:t>
      </w:r>
      <w:r w:rsidRPr="002028DF">
        <w:rPr>
          <w:rFonts w:hint="eastAsia"/>
        </w:rPr>
        <w:t>保管及</w:t>
      </w:r>
      <w:r w:rsidRPr="002028DF">
        <w:t xml:space="preserve"> Transaction Signing Service</w:t>
      </w:r>
    </w:p>
    <w:p w14:paraId="665357C0" w14:textId="77777777" w:rsidR="002028DF" w:rsidRPr="002028DF" w:rsidRDefault="002028DF" w:rsidP="002028DF">
      <w:pPr>
        <w:numPr>
          <w:ilvl w:val="1"/>
          <w:numId w:val="10"/>
        </w:numPr>
        <w:snapToGrid w:val="0"/>
        <w:contextualSpacing/>
      </w:pPr>
      <w:r w:rsidRPr="002028DF">
        <w:rPr>
          <w:rFonts w:hint="eastAsia"/>
        </w:rPr>
        <w:t>第三方</w:t>
      </w:r>
      <w:r w:rsidRPr="002028DF">
        <w:t xml:space="preserve"> Custodian </w:t>
      </w:r>
      <w:r w:rsidRPr="002028DF">
        <w:rPr>
          <w:rFonts w:hint="eastAsia"/>
        </w:rPr>
        <w:t>可提供</w:t>
      </w:r>
      <w:r w:rsidRPr="002028DF">
        <w:t xml:space="preserve"> Key</w:t>
      </w:r>
      <w:r w:rsidRPr="002028DF">
        <w:t>、</w:t>
      </w:r>
      <w:r w:rsidRPr="002028DF">
        <w:t xml:space="preserve">Address </w:t>
      </w:r>
      <w:r w:rsidRPr="002028DF">
        <w:rPr>
          <w:rFonts w:hint="eastAsia"/>
        </w:rPr>
        <w:t>及</w:t>
      </w:r>
      <w:r w:rsidRPr="002028DF">
        <w:t xml:space="preserve"> Signature </w:t>
      </w:r>
      <w:r w:rsidRPr="002028DF">
        <w:rPr>
          <w:rFonts w:hint="eastAsia"/>
        </w:rPr>
        <w:t>等相關服務</w:t>
      </w:r>
    </w:p>
    <w:p w14:paraId="265A4F92" w14:textId="77777777" w:rsidR="002028DF" w:rsidRPr="002028DF" w:rsidRDefault="002028DF" w:rsidP="002028DF">
      <w:pPr>
        <w:numPr>
          <w:ilvl w:val="1"/>
          <w:numId w:val="10"/>
        </w:numPr>
        <w:snapToGrid w:val="0"/>
        <w:contextualSpacing/>
      </w:pPr>
      <w:r w:rsidRPr="002028DF">
        <w:t xml:space="preserve">RWA Platform </w:t>
      </w:r>
      <w:r w:rsidRPr="002028DF">
        <w:rPr>
          <w:rFonts w:hint="eastAsia"/>
        </w:rPr>
        <w:t>可透過</w:t>
      </w:r>
      <w:r w:rsidRPr="002028DF">
        <w:t xml:space="preserve"> API </w:t>
      </w:r>
      <w:r w:rsidRPr="002028DF">
        <w:rPr>
          <w:rFonts w:hint="eastAsia"/>
        </w:rPr>
        <w:t>呼叫第三方完成簽章</w:t>
      </w:r>
    </w:p>
    <w:p w14:paraId="154B70B5" w14:textId="779AA898" w:rsidR="002028DF" w:rsidRPr="00BA6ECE" w:rsidRDefault="002028DF" w:rsidP="002028DF">
      <w:pPr>
        <w:numPr>
          <w:ilvl w:val="0"/>
          <w:numId w:val="10"/>
        </w:numPr>
        <w:snapToGrid w:val="0"/>
        <w:contextualSpacing/>
        <w:rPr>
          <w:rFonts w:hint="eastAsia"/>
        </w:rPr>
      </w:pPr>
      <w:r w:rsidRPr="002028DF">
        <w:rPr>
          <w:rFonts w:hint="eastAsia"/>
        </w:rPr>
        <w:t>若參加機構不希望自行開發</w:t>
      </w:r>
      <w:r w:rsidRPr="002028DF">
        <w:t xml:space="preserve"> </w:t>
      </w:r>
      <w:r w:rsidRPr="002028DF">
        <w:rPr>
          <w:rFonts w:hint="eastAsia"/>
        </w:rPr>
        <w:t>API</w:t>
      </w:r>
      <w:r w:rsidRPr="002028DF">
        <w:rPr>
          <w:rFonts w:hint="eastAsia"/>
        </w:rPr>
        <w:t>，集保亦</w:t>
      </w:r>
      <w:proofErr w:type="gramStart"/>
      <w:r w:rsidRPr="002028DF">
        <w:rPr>
          <w:rFonts w:hint="eastAsia"/>
        </w:rPr>
        <w:t>研</w:t>
      </w:r>
      <w:proofErr w:type="gramEnd"/>
      <w:r w:rsidRPr="002028DF">
        <w:rPr>
          <w:rFonts w:hint="eastAsia"/>
        </w:rPr>
        <w:t>議提供</w:t>
      </w:r>
      <w:r w:rsidRPr="002028DF">
        <w:t xml:space="preserve"> Web Interface </w:t>
      </w:r>
      <w:r w:rsidRPr="002028DF">
        <w:rPr>
          <w:rFonts w:hint="eastAsia"/>
        </w:rPr>
        <w:t>供較簡易的操作模式</w:t>
      </w:r>
    </w:p>
    <w:p w14:paraId="5D6DED39" w14:textId="77777777" w:rsidR="002028DF" w:rsidRDefault="002028DF" w:rsidP="002028DF">
      <w:pPr>
        <w:snapToGrid w:val="0"/>
        <w:contextualSpacing/>
        <w:rPr>
          <w:b/>
          <w:bCs/>
        </w:rPr>
      </w:pPr>
    </w:p>
    <w:p w14:paraId="569AD9D1" w14:textId="0A2F8E2C" w:rsidR="002028DF" w:rsidRPr="002028DF" w:rsidRDefault="002028DF" w:rsidP="002028DF">
      <w:pPr>
        <w:snapToGrid w:val="0"/>
        <w:contextualSpacing/>
        <w:rPr>
          <w:b/>
          <w:bCs/>
        </w:rPr>
      </w:pPr>
      <w:r w:rsidRPr="002028DF">
        <w:rPr>
          <w:rFonts w:hint="eastAsia"/>
          <w:b/>
          <w:bCs/>
        </w:rPr>
        <w:t>虛實轉換及還本付息已盡量與現有集保制度銜接，但虛實轉換的部分法律效果仍待主管機關確認</w:t>
      </w:r>
    </w:p>
    <w:p w14:paraId="0DA31167" w14:textId="77777777" w:rsidR="002028DF" w:rsidRPr="002028DF" w:rsidRDefault="002028DF" w:rsidP="002028DF">
      <w:pPr>
        <w:numPr>
          <w:ilvl w:val="0"/>
          <w:numId w:val="10"/>
        </w:numPr>
        <w:snapToGrid w:val="0"/>
        <w:contextualSpacing/>
      </w:pPr>
      <w:r w:rsidRPr="002028DF">
        <w:rPr>
          <w:rFonts w:hint="eastAsia"/>
        </w:rPr>
        <w:t>平台技術上規劃支援</w:t>
      </w:r>
      <w:r w:rsidRPr="002028DF">
        <w:t xml:space="preserve"> On-chain Token </w:t>
      </w:r>
      <w:r w:rsidRPr="002028DF">
        <w:rPr>
          <w:rFonts w:hint="eastAsia"/>
        </w:rPr>
        <w:t>與</w:t>
      </w:r>
      <w:r w:rsidRPr="002028DF">
        <w:t xml:space="preserve"> Off-chain </w:t>
      </w:r>
      <w:r w:rsidRPr="002028DF">
        <w:rPr>
          <w:rFonts w:hint="eastAsia"/>
        </w:rPr>
        <w:t>無實體債券雙向轉換，以增加未來市場流動性的彈性</w:t>
      </w:r>
    </w:p>
    <w:p w14:paraId="43DF542A" w14:textId="77777777" w:rsidR="002028DF" w:rsidRPr="002028DF" w:rsidRDefault="002028DF" w:rsidP="002028DF">
      <w:pPr>
        <w:numPr>
          <w:ilvl w:val="1"/>
          <w:numId w:val="10"/>
        </w:numPr>
        <w:snapToGrid w:val="0"/>
        <w:contextualSpacing/>
      </w:pPr>
      <w:r w:rsidRPr="002028DF">
        <w:rPr>
          <w:rFonts w:hint="eastAsia"/>
        </w:rPr>
        <w:t>經紀商可協助客戶進行上下鏈</w:t>
      </w:r>
    </w:p>
    <w:p w14:paraId="69ACAE7D" w14:textId="77777777" w:rsidR="002028DF" w:rsidRPr="002028DF" w:rsidRDefault="002028DF" w:rsidP="002028DF">
      <w:pPr>
        <w:numPr>
          <w:ilvl w:val="1"/>
          <w:numId w:val="10"/>
        </w:numPr>
        <w:snapToGrid w:val="0"/>
        <w:contextualSpacing/>
      </w:pPr>
      <w:r w:rsidRPr="002028DF">
        <w:rPr>
          <w:rFonts w:hint="eastAsia"/>
        </w:rPr>
        <w:t>平台以</w:t>
      </w:r>
      <w:proofErr w:type="gramStart"/>
      <w:r w:rsidRPr="002028DF">
        <w:rPr>
          <w:rFonts w:hint="eastAsia"/>
        </w:rPr>
        <w:t>專戶控管</w:t>
      </w:r>
      <w:proofErr w:type="gramEnd"/>
      <w:r w:rsidRPr="002028DF">
        <w:t xml:space="preserve"> Token </w:t>
      </w:r>
      <w:r w:rsidRPr="002028DF">
        <w:rPr>
          <w:rFonts w:hint="eastAsia"/>
        </w:rPr>
        <w:t>部位，再同步通知傳統存託系統調整相對應部位</w:t>
      </w:r>
    </w:p>
    <w:p w14:paraId="20AEEC72" w14:textId="77777777" w:rsidR="002028DF" w:rsidRPr="002028DF" w:rsidRDefault="002028DF" w:rsidP="002028DF">
      <w:pPr>
        <w:numPr>
          <w:ilvl w:val="0"/>
          <w:numId w:val="10"/>
        </w:numPr>
        <w:snapToGrid w:val="0"/>
        <w:contextualSpacing/>
      </w:pPr>
      <w:r w:rsidRPr="002028DF">
        <w:rPr>
          <w:rFonts w:hint="eastAsia"/>
        </w:rPr>
        <w:t>虛實轉換在系統面已有規劃，但原生發行債券轉為傳統部位時是否需取得</w:t>
      </w:r>
      <w:r w:rsidRPr="002028DF">
        <w:t xml:space="preserve"> Issuer </w:t>
      </w:r>
      <w:r w:rsidRPr="002028DF">
        <w:rPr>
          <w:rFonts w:hint="eastAsia"/>
        </w:rPr>
        <w:t>認可等法制問題仍在</w:t>
      </w:r>
      <w:proofErr w:type="gramStart"/>
      <w:r w:rsidRPr="002028DF">
        <w:rPr>
          <w:rFonts w:hint="eastAsia"/>
        </w:rPr>
        <w:t>研</w:t>
      </w:r>
      <w:proofErr w:type="gramEnd"/>
      <w:r w:rsidRPr="002028DF">
        <w:rPr>
          <w:rFonts w:hint="eastAsia"/>
        </w:rPr>
        <w:t>議</w:t>
      </w:r>
    </w:p>
    <w:p w14:paraId="71B18EA1" w14:textId="77777777" w:rsidR="002028DF" w:rsidRPr="002028DF" w:rsidRDefault="002028DF" w:rsidP="002028DF">
      <w:pPr>
        <w:numPr>
          <w:ilvl w:val="1"/>
          <w:numId w:val="10"/>
        </w:numPr>
        <w:snapToGrid w:val="0"/>
        <w:contextualSpacing/>
      </w:pPr>
      <w:r w:rsidRPr="002028DF">
        <w:rPr>
          <w:rFonts w:hint="eastAsia"/>
        </w:rPr>
        <w:t>因此首階段仍以</w:t>
      </w:r>
      <w:r w:rsidRPr="002028DF">
        <w:t xml:space="preserve"> Digital Native </w:t>
      </w:r>
      <w:r w:rsidRPr="002028DF">
        <w:rPr>
          <w:rFonts w:hint="eastAsia"/>
        </w:rPr>
        <w:t>為主</w:t>
      </w:r>
    </w:p>
    <w:p w14:paraId="43B99FB0" w14:textId="77777777" w:rsidR="002028DF" w:rsidRPr="002028DF" w:rsidRDefault="002028DF" w:rsidP="002028DF">
      <w:pPr>
        <w:numPr>
          <w:ilvl w:val="0"/>
          <w:numId w:val="10"/>
        </w:numPr>
        <w:snapToGrid w:val="0"/>
        <w:contextualSpacing/>
      </w:pPr>
      <w:r w:rsidRPr="002028DF">
        <w:rPr>
          <w:rFonts w:hint="eastAsia"/>
        </w:rPr>
        <w:t>還本付息維持現行法幣模式，不因債券</w:t>
      </w:r>
      <w:r w:rsidRPr="002028DF">
        <w:t xml:space="preserve"> Tokenization </w:t>
      </w:r>
      <w:r w:rsidRPr="002028DF">
        <w:rPr>
          <w:rFonts w:hint="eastAsia"/>
        </w:rPr>
        <w:t>改以</w:t>
      </w:r>
      <w:r w:rsidRPr="002028DF">
        <w:t xml:space="preserve"> Cash Token </w:t>
      </w:r>
      <w:r w:rsidRPr="002028DF">
        <w:rPr>
          <w:rFonts w:hint="eastAsia"/>
        </w:rPr>
        <w:lastRenderedPageBreak/>
        <w:t>支付</w:t>
      </w:r>
    </w:p>
    <w:p w14:paraId="432FFDAD" w14:textId="77777777" w:rsidR="002028DF" w:rsidRPr="002028DF" w:rsidRDefault="002028DF" w:rsidP="002028DF">
      <w:pPr>
        <w:numPr>
          <w:ilvl w:val="1"/>
          <w:numId w:val="10"/>
        </w:numPr>
        <w:snapToGrid w:val="0"/>
        <w:contextualSpacing/>
      </w:pPr>
      <w:r w:rsidRPr="002028DF">
        <w:rPr>
          <w:rFonts w:hint="eastAsia"/>
        </w:rPr>
        <w:t>集保仍透過現有系統產製最終投資人名冊</w:t>
      </w:r>
    </w:p>
    <w:p w14:paraId="2323AE6A" w14:textId="77777777" w:rsidR="002028DF" w:rsidRPr="002028DF" w:rsidRDefault="002028DF" w:rsidP="002028DF">
      <w:pPr>
        <w:numPr>
          <w:ilvl w:val="1"/>
          <w:numId w:val="10"/>
        </w:numPr>
        <w:snapToGrid w:val="0"/>
        <w:contextualSpacing/>
      </w:pPr>
      <w:r w:rsidRPr="002028DF">
        <w:rPr>
          <w:rFonts w:hint="eastAsia"/>
        </w:rPr>
        <w:t>本息兌領機構依名冊以法幣支付</w:t>
      </w:r>
    </w:p>
    <w:p w14:paraId="76C7A15A" w14:textId="0B21EFCD" w:rsidR="002028DF" w:rsidRPr="00BA6ECE" w:rsidRDefault="002028DF" w:rsidP="002028DF">
      <w:pPr>
        <w:numPr>
          <w:ilvl w:val="1"/>
          <w:numId w:val="10"/>
        </w:numPr>
        <w:snapToGrid w:val="0"/>
        <w:contextualSpacing/>
        <w:rPr>
          <w:rFonts w:hint="eastAsia"/>
        </w:rPr>
      </w:pPr>
      <w:r w:rsidRPr="002028DF">
        <w:rPr>
          <w:rFonts w:hint="eastAsia"/>
        </w:rPr>
        <w:t>債券到期後</w:t>
      </w:r>
      <w:r w:rsidRPr="002028DF">
        <w:t xml:space="preserve"> Bond Token </w:t>
      </w:r>
      <w:r w:rsidRPr="002028DF">
        <w:rPr>
          <w:rFonts w:hint="eastAsia"/>
        </w:rPr>
        <w:t>由系統自動註銷</w:t>
      </w:r>
    </w:p>
    <w:p w14:paraId="2723EF0B" w14:textId="77777777" w:rsidR="002028DF" w:rsidRDefault="002028DF" w:rsidP="002028DF">
      <w:pPr>
        <w:snapToGrid w:val="0"/>
        <w:contextualSpacing/>
        <w:rPr>
          <w:b/>
          <w:bCs/>
        </w:rPr>
      </w:pPr>
    </w:p>
    <w:p w14:paraId="773165EB" w14:textId="638602BD" w:rsidR="002028DF" w:rsidRPr="002028DF" w:rsidRDefault="002028DF" w:rsidP="002028DF">
      <w:pPr>
        <w:snapToGrid w:val="0"/>
        <w:contextualSpacing/>
        <w:rPr>
          <w:b/>
          <w:bCs/>
        </w:rPr>
      </w:pPr>
      <w:r w:rsidRPr="002028DF">
        <w:rPr>
          <w:rFonts w:hint="eastAsia"/>
          <w:b/>
          <w:bCs/>
        </w:rPr>
        <w:t>櫃買目前優先邀請</w:t>
      </w:r>
      <w:proofErr w:type="gramStart"/>
      <w:r w:rsidRPr="002028DF">
        <w:rPr>
          <w:rFonts w:hint="eastAsia"/>
          <w:b/>
          <w:bCs/>
        </w:rPr>
        <w:t>完整金控及</w:t>
      </w:r>
      <w:proofErr w:type="gramEnd"/>
      <w:r w:rsidRPr="002028DF">
        <w:rPr>
          <w:rFonts w:hint="eastAsia"/>
          <w:b/>
          <w:bCs/>
        </w:rPr>
        <w:t>已有</w:t>
      </w:r>
      <w:r w:rsidRPr="002028DF">
        <w:rPr>
          <w:b/>
          <w:bCs/>
        </w:rPr>
        <w:t xml:space="preserve"> RWA </w:t>
      </w:r>
      <w:r w:rsidRPr="002028DF">
        <w:rPr>
          <w:rFonts w:hint="eastAsia"/>
          <w:b/>
          <w:bCs/>
        </w:rPr>
        <w:t>經驗的證券商參與擬真交易，以降低單一機構跨角色協調及技術建置門檻</w:t>
      </w:r>
    </w:p>
    <w:p w14:paraId="3D1FD697" w14:textId="77777777" w:rsidR="002028DF" w:rsidRPr="002028DF" w:rsidRDefault="002028DF" w:rsidP="002028DF">
      <w:pPr>
        <w:numPr>
          <w:ilvl w:val="0"/>
          <w:numId w:val="10"/>
        </w:numPr>
        <w:snapToGrid w:val="0"/>
        <w:contextualSpacing/>
      </w:pPr>
      <w:r w:rsidRPr="002028DF">
        <w:rPr>
          <w:rFonts w:hint="eastAsia"/>
        </w:rPr>
        <w:t>完整</w:t>
      </w:r>
      <w:proofErr w:type="gramStart"/>
      <w:r w:rsidRPr="002028DF">
        <w:rPr>
          <w:rFonts w:hint="eastAsia"/>
        </w:rPr>
        <w:t>金控因</w:t>
      </w:r>
      <w:proofErr w:type="gramEnd"/>
      <w:r w:rsidRPr="002028DF">
        <w:rPr>
          <w:rFonts w:hint="eastAsia"/>
        </w:rPr>
        <w:t>同時具備銀行、證券</w:t>
      </w:r>
      <w:proofErr w:type="gramStart"/>
      <w:r w:rsidRPr="002028DF">
        <w:rPr>
          <w:rFonts w:hint="eastAsia"/>
        </w:rPr>
        <w:t>及金控角色</w:t>
      </w:r>
      <w:proofErr w:type="gramEnd"/>
      <w:r w:rsidRPr="002028DF">
        <w:rPr>
          <w:rFonts w:hint="eastAsia"/>
        </w:rPr>
        <w:t>，可於集團內形成較完整的</w:t>
      </w:r>
      <w:r w:rsidRPr="002028DF">
        <w:t xml:space="preserve"> RWA Testing Ecosystem</w:t>
      </w:r>
    </w:p>
    <w:p w14:paraId="09784031" w14:textId="77777777" w:rsidR="002028DF" w:rsidRPr="002028DF" w:rsidRDefault="002028DF" w:rsidP="002028DF">
      <w:pPr>
        <w:numPr>
          <w:ilvl w:val="1"/>
          <w:numId w:val="10"/>
        </w:numPr>
        <w:snapToGrid w:val="0"/>
        <w:contextualSpacing/>
      </w:pPr>
      <w:r w:rsidRPr="002028DF">
        <w:rPr>
          <w:rFonts w:hint="eastAsia"/>
        </w:rPr>
        <w:t>櫃買將凱基此類</w:t>
      </w:r>
      <w:proofErr w:type="gramStart"/>
      <w:r w:rsidRPr="002028DF">
        <w:rPr>
          <w:rFonts w:hint="eastAsia"/>
        </w:rPr>
        <w:t>完整金控列為</w:t>
      </w:r>
      <w:proofErr w:type="gramEnd"/>
      <w:r w:rsidRPr="002028DF">
        <w:rPr>
          <w:rFonts w:hint="eastAsia"/>
        </w:rPr>
        <w:t>優先拜訪及邀請對象</w:t>
      </w:r>
    </w:p>
    <w:p w14:paraId="65434967" w14:textId="77777777" w:rsidR="002028DF" w:rsidRPr="002028DF" w:rsidRDefault="002028DF" w:rsidP="002028DF">
      <w:pPr>
        <w:numPr>
          <w:ilvl w:val="0"/>
          <w:numId w:val="10"/>
        </w:numPr>
        <w:snapToGrid w:val="0"/>
        <w:contextualSpacing/>
      </w:pPr>
      <w:r w:rsidRPr="002028DF">
        <w:rPr>
          <w:rFonts w:hint="eastAsia"/>
        </w:rPr>
        <w:t>已參與黃金現貨</w:t>
      </w:r>
      <w:r w:rsidRPr="002028DF">
        <w:t xml:space="preserve"> RWA </w:t>
      </w:r>
      <w:r w:rsidRPr="002028DF">
        <w:rPr>
          <w:rFonts w:hint="eastAsia"/>
        </w:rPr>
        <w:t>的證券商亦為優先邀請對象，主因其已投入解決</w:t>
      </w:r>
      <w:r w:rsidRPr="002028DF">
        <w:t xml:space="preserve"> Private Key Custody </w:t>
      </w:r>
      <w:r w:rsidRPr="002028DF">
        <w:rPr>
          <w:rFonts w:hint="eastAsia"/>
        </w:rPr>
        <w:t>等核心技術門檻</w:t>
      </w:r>
    </w:p>
    <w:p w14:paraId="6163D7B2" w14:textId="77777777" w:rsidR="002028DF" w:rsidRPr="002028DF" w:rsidRDefault="002028DF" w:rsidP="002028DF">
      <w:pPr>
        <w:numPr>
          <w:ilvl w:val="1"/>
          <w:numId w:val="10"/>
        </w:numPr>
        <w:snapToGrid w:val="0"/>
        <w:contextualSpacing/>
      </w:pPr>
      <w:r w:rsidRPr="002028DF">
        <w:rPr>
          <w:rFonts w:hint="eastAsia"/>
        </w:rPr>
        <w:t>後續再參與</w:t>
      </w:r>
      <w:r w:rsidRPr="002028DF">
        <w:t xml:space="preserve"> Bond RWA </w:t>
      </w:r>
      <w:r w:rsidRPr="002028DF">
        <w:rPr>
          <w:rFonts w:hint="eastAsia"/>
        </w:rPr>
        <w:t>的</w:t>
      </w:r>
      <w:r w:rsidRPr="002028DF">
        <w:t xml:space="preserve"> Incremental Cost </w:t>
      </w:r>
      <w:r w:rsidRPr="002028DF">
        <w:rPr>
          <w:rFonts w:hint="eastAsia"/>
        </w:rPr>
        <w:t>相對較低</w:t>
      </w:r>
    </w:p>
    <w:p w14:paraId="4E56BB5A" w14:textId="77777777" w:rsidR="002028DF" w:rsidRPr="002028DF" w:rsidRDefault="002028DF" w:rsidP="002028DF">
      <w:pPr>
        <w:numPr>
          <w:ilvl w:val="0"/>
          <w:numId w:val="10"/>
        </w:numPr>
        <w:snapToGrid w:val="0"/>
        <w:contextualSpacing/>
      </w:pPr>
      <w:r w:rsidRPr="002028DF">
        <w:rPr>
          <w:rFonts w:hint="eastAsia"/>
        </w:rPr>
        <w:t>壽險、票</w:t>
      </w:r>
      <w:proofErr w:type="gramStart"/>
      <w:r w:rsidRPr="002028DF">
        <w:rPr>
          <w:rFonts w:hint="eastAsia"/>
        </w:rPr>
        <w:t>券</w:t>
      </w:r>
      <w:proofErr w:type="gramEnd"/>
      <w:r w:rsidRPr="002028DF">
        <w:rPr>
          <w:rFonts w:hint="eastAsia"/>
        </w:rPr>
        <w:t>公司及四大基金制度上均可參與，</w:t>
      </w:r>
      <w:proofErr w:type="gramStart"/>
      <w:r w:rsidRPr="002028DF">
        <w:rPr>
          <w:rFonts w:hint="eastAsia"/>
        </w:rPr>
        <w:t>但擬真</w:t>
      </w:r>
      <w:proofErr w:type="gramEnd"/>
      <w:r w:rsidRPr="002028DF">
        <w:rPr>
          <w:rFonts w:hint="eastAsia"/>
        </w:rPr>
        <w:t>階段未要求完整</w:t>
      </w:r>
      <w:r w:rsidRPr="002028DF">
        <w:t xml:space="preserve"> Investor Universe </w:t>
      </w:r>
      <w:r w:rsidRPr="002028DF">
        <w:rPr>
          <w:rFonts w:hint="eastAsia"/>
        </w:rPr>
        <w:t>同步上線</w:t>
      </w:r>
    </w:p>
    <w:p w14:paraId="705E56EA" w14:textId="77777777" w:rsidR="002028DF" w:rsidRPr="002028DF" w:rsidRDefault="002028DF" w:rsidP="002028DF">
      <w:pPr>
        <w:numPr>
          <w:ilvl w:val="1"/>
          <w:numId w:val="10"/>
        </w:numPr>
        <w:snapToGrid w:val="0"/>
        <w:contextualSpacing/>
      </w:pPr>
      <w:r w:rsidRPr="002028DF">
        <w:rPr>
          <w:rFonts w:hint="eastAsia"/>
        </w:rPr>
        <w:t>初期以金融機構直接完成測試為主</w:t>
      </w:r>
    </w:p>
    <w:p w14:paraId="270C2EE9" w14:textId="0DCFE5E7" w:rsidR="002028DF" w:rsidRPr="00BA6ECE" w:rsidRDefault="002028DF" w:rsidP="002028DF">
      <w:pPr>
        <w:numPr>
          <w:ilvl w:val="1"/>
          <w:numId w:val="10"/>
        </w:numPr>
        <w:snapToGrid w:val="0"/>
        <w:contextualSpacing/>
        <w:rPr>
          <w:rFonts w:hint="eastAsia"/>
        </w:rPr>
      </w:pPr>
      <w:r w:rsidRPr="002028DF">
        <w:rPr>
          <w:rFonts w:hint="eastAsia"/>
        </w:rPr>
        <w:t>正式上線後再逐步擴大投資人端參與</w:t>
      </w:r>
    </w:p>
    <w:p w14:paraId="0E5E9008" w14:textId="77777777" w:rsidR="002028DF" w:rsidRDefault="002028DF" w:rsidP="002028DF">
      <w:pPr>
        <w:snapToGrid w:val="0"/>
        <w:contextualSpacing/>
        <w:rPr>
          <w:rFonts w:hint="eastAsia"/>
          <w:b/>
          <w:bCs/>
        </w:rPr>
      </w:pPr>
    </w:p>
    <w:p w14:paraId="2736413A" w14:textId="28963F6E" w:rsidR="002028DF" w:rsidRPr="002028DF" w:rsidRDefault="002028DF" w:rsidP="002028DF">
      <w:pPr>
        <w:snapToGrid w:val="0"/>
        <w:contextualSpacing/>
        <w:rPr>
          <w:b/>
          <w:bCs/>
        </w:rPr>
      </w:pPr>
      <w:r w:rsidRPr="002028DF">
        <w:rPr>
          <w:rFonts w:hint="eastAsia"/>
          <w:b/>
          <w:bCs/>
        </w:rPr>
        <w:t>凱基具備多數</w:t>
      </w:r>
      <w:r w:rsidRPr="002028DF">
        <w:rPr>
          <w:b/>
          <w:bCs/>
        </w:rPr>
        <w:t xml:space="preserve"> RWA </w:t>
      </w:r>
      <w:r w:rsidRPr="002028DF">
        <w:rPr>
          <w:rFonts w:hint="eastAsia"/>
          <w:b/>
          <w:bCs/>
        </w:rPr>
        <w:t>價值鏈角色且過去已有相關</w:t>
      </w:r>
      <w:r w:rsidRPr="002028DF">
        <w:rPr>
          <w:b/>
          <w:bCs/>
        </w:rPr>
        <w:t xml:space="preserve"> POC </w:t>
      </w:r>
      <w:r w:rsidRPr="002028DF">
        <w:rPr>
          <w:rFonts w:hint="eastAsia"/>
          <w:b/>
          <w:bCs/>
        </w:rPr>
        <w:t>經驗，初步參與意願高，現階段主要限制在</w:t>
      </w:r>
      <w:r w:rsidRPr="002028DF">
        <w:rPr>
          <w:b/>
          <w:bCs/>
        </w:rPr>
        <w:t xml:space="preserve"> Buyer </w:t>
      </w:r>
      <w:r w:rsidRPr="002028DF">
        <w:rPr>
          <w:rFonts w:hint="eastAsia"/>
          <w:b/>
          <w:bCs/>
        </w:rPr>
        <w:t>及內部</w:t>
      </w:r>
      <w:r w:rsidRPr="002028DF">
        <w:rPr>
          <w:b/>
          <w:bCs/>
        </w:rPr>
        <w:t xml:space="preserve"> Operating Model </w:t>
      </w:r>
      <w:r w:rsidRPr="002028DF">
        <w:rPr>
          <w:rFonts w:hint="eastAsia"/>
          <w:b/>
          <w:bCs/>
        </w:rPr>
        <w:t>尚未確認</w:t>
      </w:r>
    </w:p>
    <w:p w14:paraId="67710E22" w14:textId="77777777" w:rsidR="002028DF" w:rsidRPr="002028DF" w:rsidRDefault="002028DF" w:rsidP="002028DF">
      <w:pPr>
        <w:numPr>
          <w:ilvl w:val="0"/>
          <w:numId w:val="10"/>
        </w:numPr>
        <w:snapToGrid w:val="0"/>
        <w:contextualSpacing/>
      </w:pPr>
      <w:r w:rsidRPr="002028DF">
        <w:rPr>
          <w:rFonts w:hint="eastAsia"/>
        </w:rPr>
        <w:t>凱基證券業務端表示希望參與擬真交易，並透過實際操作提前熟悉未來</w:t>
      </w:r>
      <w:r w:rsidRPr="002028DF">
        <w:t xml:space="preserve"> RWA </w:t>
      </w:r>
      <w:r w:rsidRPr="002028DF">
        <w:rPr>
          <w:rFonts w:hint="eastAsia"/>
        </w:rPr>
        <w:t>發行及交易模式</w:t>
      </w:r>
    </w:p>
    <w:p w14:paraId="773813CD" w14:textId="77777777" w:rsidR="002028DF" w:rsidRPr="002028DF" w:rsidRDefault="002028DF" w:rsidP="002028DF">
      <w:pPr>
        <w:numPr>
          <w:ilvl w:val="1"/>
          <w:numId w:val="10"/>
        </w:numPr>
        <w:snapToGrid w:val="0"/>
        <w:contextualSpacing/>
      </w:pPr>
      <w:r w:rsidRPr="002028DF">
        <w:rPr>
          <w:rFonts w:hint="eastAsia"/>
        </w:rPr>
        <w:t>目前首要前提為找到願意搭配的合格</w:t>
      </w:r>
      <w:r w:rsidRPr="002028DF">
        <w:t xml:space="preserve"> Buyer</w:t>
      </w:r>
    </w:p>
    <w:p w14:paraId="3D5C9D6D" w14:textId="77777777" w:rsidR="002028DF" w:rsidRPr="002028DF" w:rsidRDefault="002028DF" w:rsidP="002028DF">
      <w:pPr>
        <w:numPr>
          <w:ilvl w:val="1"/>
          <w:numId w:val="10"/>
        </w:numPr>
        <w:snapToGrid w:val="0"/>
        <w:contextualSpacing/>
      </w:pPr>
      <w:proofErr w:type="gramStart"/>
      <w:r w:rsidRPr="002028DF">
        <w:rPr>
          <w:rFonts w:hint="eastAsia"/>
        </w:rPr>
        <w:t>櫃買亦表示</w:t>
      </w:r>
      <w:proofErr w:type="gramEnd"/>
      <w:r w:rsidRPr="002028DF">
        <w:rPr>
          <w:rFonts w:hint="eastAsia"/>
        </w:rPr>
        <w:t>可協助媒合其他金融機構參與</w:t>
      </w:r>
    </w:p>
    <w:p w14:paraId="2510457A" w14:textId="77777777" w:rsidR="002028DF" w:rsidRPr="002028DF" w:rsidRDefault="002028DF" w:rsidP="002028DF">
      <w:pPr>
        <w:numPr>
          <w:ilvl w:val="0"/>
          <w:numId w:val="10"/>
        </w:numPr>
        <w:snapToGrid w:val="0"/>
        <w:contextualSpacing/>
      </w:pPr>
      <w:r w:rsidRPr="002028DF">
        <w:rPr>
          <w:rFonts w:hint="eastAsia"/>
        </w:rPr>
        <w:t>凱基集團現有能力已涵蓋多數參與角色</w:t>
      </w:r>
    </w:p>
    <w:p w14:paraId="7C461BDA" w14:textId="77777777" w:rsidR="002028DF" w:rsidRPr="002028DF" w:rsidRDefault="002028DF" w:rsidP="002028DF">
      <w:pPr>
        <w:numPr>
          <w:ilvl w:val="1"/>
          <w:numId w:val="10"/>
        </w:numPr>
        <w:snapToGrid w:val="0"/>
        <w:contextualSpacing/>
      </w:pPr>
      <w:r w:rsidRPr="002028DF">
        <w:rPr>
          <w:rFonts w:hint="eastAsia"/>
        </w:rPr>
        <w:t>證券端可涵蓋</w:t>
      </w:r>
      <w:r w:rsidRPr="002028DF">
        <w:t xml:space="preserve"> Issuer</w:t>
      </w:r>
      <w:r w:rsidRPr="002028DF">
        <w:t>、</w:t>
      </w:r>
      <w:r w:rsidRPr="002028DF">
        <w:t>Underwriter</w:t>
      </w:r>
      <w:r w:rsidRPr="002028DF">
        <w:t>、</w:t>
      </w:r>
      <w:r w:rsidRPr="002028DF">
        <w:t>Transfer Agent</w:t>
      </w:r>
      <w:r w:rsidRPr="002028DF">
        <w:t>、</w:t>
      </w:r>
      <w:r w:rsidRPr="002028DF">
        <w:t xml:space="preserve">Dealer </w:t>
      </w:r>
      <w:r w:rsidRPr="002028DF">
        <w:rPr>
          <w:rFonts w:hint="eastAsia"/>
        </w:rPr>
        <w:t>及</w:t>
      </w:r>
      <w:r w:rsidRPr="002028DF">
        <w:t xml:space="preserve"> Broker</w:t>
      </w:r>
    </w:p>
    <w:p w14:paraId="28A785CA" w14:textId="77777777" w:rsidR="002028DF" w:rsidRPr="002028DF" w:rsidRDefault="002028DF" w:rsidP="002028DF">
      <w:pPr>
        <w:numPr>
          <w:ilvl w:val="1"/>
          <w:numId w:val="10"/>
        </w:numPr>
        <w:snapToGrid w:val="0"/>
        <w:contextualSpacing/>
      </w:pPr>
      <w:r w:rsidRPr="002028DF">
        <w:rPr>
          <w:rFonts w:hint="eastAsia"/>
        </w:rPr>
        <w:t>銀行端可擔任</w:t>
      </w:r>
      <w:r w:rsidRPr="002028DF">
        <w:t xml:space="preserve"> Settlement </w:t>
      </w:r>
      <w:r w:rsidRPr="002028DF">
        <w:rPr>
          <w:rFonts w:hint="eastAsia"/>
        </w:rPr>
        <w:t>Bank</w:t>
      </w:r>
      <w:r w:rsidRPr="002028DF">
        <w:rPr>
          <w:rFonts w:hint="eastAsia"/>
        </w:rPr>
        <w:t>，並已有</w:t>
      </w:r>
      <w:r w:rsidRPr="002028DF">
        <w:t xml:space="preserve"> Virtual Asset Private </w:t>
      </w:r>
      <w:r w:rsidRPr="002028DF">
        <w:lastRenderedPageBreak/>
        <w:t xml:space="preserve">Key Custody </w:t>
      </w:r>
      <w:r w:rsidRPr="002028DF">
        <w:rPr>
          <w:rFonts w:hint="eastAsia"/>
        </w:rPr>
        <w:t>經驗</w:t>
      </w:r>
    </w:p>
    <w:p w14:paraId="3DC45925" w14:textId="77777777" w:rsidR="002028DF" w:rsidRPr="002028DF" w:rsidRDefault="002028DF" w:rsidP="002028DF">
      <w:pPr>
        <w:numPr>
          <w:ilvl w:val="1"/>
          <w:numId w:val="10"/>
        </w:numPr>
        <w:snapToGrid w:val="0"/>
        <w:contextualSpacing/>
      </w:pPr>
      <w:proofErr w:type="gramStart"/>
      <w:r w:rsidRPr="002028DF">
        <w:rPr>
          <w:rFonts w:hint="eastAsia"/>
        </w:rPr>
        <w:t>金控策略</w:t>
      </w:r>
      <w:proofErr w:type="gramEnd"/>
      <w:r w:rsidRPr="002028DF">
        <w:rPr>
          <w:rFonts w:hint="eastAsia"/>
        </w:rPr>
        <w:t>企劃及數位發展可負責跨子公司整合</w:t>
      </w:r>
    </w:p>
    <w:p w14:paraId="309CB436" w14:textId="77777777" w:rsidR="002028DF" w:rsidRPr="002028DF" w:rsidRDefault="002028DF" w:rsidP="002028DF">
      <w:pPr>
        <w:numPr>
          <w:ilvl w:val="0"/>
          <w:numId w:val="10"/>
        </w:numPr>
        <w:snapToGrid w:val="0"/>
        <w:contextualSpacing/>
      </w:pPr>
      <w:proofErr w:type="gramStart"/>
      <w:r w:rsidRPr="002028DF">
        <w:rPr>
          <w:rFonts w:hint="eastAsia"/>
        </w:rPr>
        <w:t>凱</w:t>
      </w:r>
      <w:proofErr w:type="gramEnd"/>
      <w:r w:rsidRPr="002028DF">
        <w:rPr>
          <w:rFonts w:hint="eastAsia"/>
        </w:rPr>
        <w:t>基金控去年已參與基金及外幣債券</w:t>
      </w:r>
      <w:r w:rsidRPr="002028DF">
        <w:t xml:space="preserve"> RWA </w:t>
      </w:r>
      <w:r w:rsidRPr="002028DF">
        <w:rPr>
          <w:rFonts w:hint="eastAsia"/>
        </w:rPr>
        <w:t>POC</w:t>
      </w:r>
      <w:r w:rsidRPr="002028DF">
        <w:rPr>
          <w:rFonts w:hint="eastAsia"/>
        </w:rPr>
        <w:t>，曾初步討論</w:t>
      </w:r>
      <w:r w:rsidRPr="002028DF">
        <w:t xml:space="preserve"> Regulation</w:t>
      </w:r>
      <w:r w:rsidRPr="002028DF">
        <w:t>、</w:t>
      </w:r>
      <w:r w:rsidRPr="002028DF">
        <w:t xml:space="preserve">Investor Protection </w:t>
      </w:r>
      <w:r w:rsidRPr="002028DF">
        <w:rPr>
          <w:rFonts w:hint="eastAsia"/>
        </w:rPr>
        <w:t>及</w:t>
      </w:r>
      <w:r w:rsidRPr="002028DF">
        <w:t xml:space="preserve"> Internal System Adjustment</w:t>
      </w:r>
    </w:p>
    <w:p w14:paraId="0A00E544" w14:textId="576C6F7C" w:rsidR="002028DF" w:rsidRPr="00BA6ECE" w:rsidRDefault="002028DF" w:rsidP="002028DF">
      <w:pPr>
        <w:numPr>
          <w:ilvl w:val="1"/>
          <w:numId w:val="10"/>
        </w:numPr>
        <w:snapToGrid w:val="0"/>
        <w:contextualSpacing/>
        <w:rPr>
          <w:rFonts w:hint="eastAsia"/>
        </w:rPr>
      </w:pPr>
      <w:r w:rsidRPr="002028DF">
        <w:rPr>
          <w:rFonts w:hint="eastAsia"/>
        </w:rPr>
        <w:t>後續可延續既有經驗進行此次</w:t>
      </w:r>
      <w:r w:rsidRPr="002028DF">
        <w:t xml:space="preserve"> Digital Native Bond </w:t>
      </w:r>
      <w:r w:rsidRPr="002028DF">
        <w:rPr>
          <w:rFonts w:hint="eastAsia"/>
        </w:rPr>
        <w:t>擬真交易</w:t>
      </w:r>
    </w:p>
    <w:p w14:paraId="395A1C5B" w14:textId="77777777" w:rsidR="002028DF" w:rsidRDefault="002028DF" w:rsidP="002028DF">
      <w:pPr>
        <w:snapToGrid w:val="0"/>
        <w:contextualSpacing/>
        <w:rPr>
          <w:b/>
          <w:bCs/>
        </w:rPr>
      </w:pPr>
    </w:p>
    <w:p w14:paraId="73D61E3D" w14:textId="5F6824D6" w:rsidR="002028DF" w:rsidRPr="002028DF" w:rsidRDefault="002028DF" w:rsidP="002028DF">
      <w:pPr>
        <w:snapToGrid w:val="0"/>
        <w:contextualSpacing/>
        <w:rPr>
          <w:b/>
          <w:bCs/>
        </w:rPr>
      </w:pPr>
      <w:r w:rsidRPr="002028DF">
        <w:rPr>
          <w:rFonts w:hint="eastAsia"/>
          <w:b/>
          <w:bCs/>
        </w:rPr>
        <w:t>目前尚待確認的議題主要集中在</w:t>
      </w:r>
      <w:r w:rsidRPr="002028DF">
        <w:rPr>
          <w:b/>
          <w:bCs/>
        </w:rPr>
        <w:t xml:space="preserve"> Buyer</w:t>
      </w:r>
      <w:r w:rsidRPr="002028DF">
        <w:rPr>
          <w:b/>
          <w:bCs/>
        </w:rPr>
        <w:t>、</w:t>
      </w:r>
      <w:r w:rsidRPr="002028DF">
        <w:rPr>
          <w:b/>
          <w:bCs/>
        </w:rPr>
        <w:t>Cash Token Custody</w:t>
      </w:r>
      <w:r w:rsidRPr="002028DF">
        <w:rPr>
          <w:b/>
          <w:bCs/>
        </w:rPr>
        <w:t>、</w:t>
      </w:r>
      <w:r w:rsidRPr="002028DF">
        <w:rPr>
          <w:b/>
          <w:bCs/>
        </w:rPr>
        <w:t xml:space="preserve">DVP Exception Handling </w:t>
      </w:r>
      <w:r w:rsidRPr="002028DF">
        <w:rPr>
          <w:rFonts w:hint="eastAsia"/>
          <w:b/>
          <w:bCs/>
        </w:rPr>
        <w:t>及虛實轉換法制，將直接影響凱基後續系統與作業設計</w:t>
      </w:r>
    </w:p>
    <w:p w14:paraId="7852ECD6" w14:textId="77777777" w:rsidR="002028DF" w:rsidRPr="002028DF" w:rsidRDefault="002028DF" w:rsidP="002028DF">
      <w:pPr>
        <w:numPr>
          <w:ilvl w:val="0"/>
          <w:numId w:val="10"/>
        </w:numPr>
        <w:snapToGrid w:val="0"/>
        <w:contextualSpacing/>
      </w:pPr>
      <w:r w:rsidRPr="002028DF">
        <w:t xml:space="preserve">Buyer </w:t>
      </w:r>
      <w:r w:rsidRPr="002028DF">
        <w:rPr>
          <w:rFonts w:hint="eastAsia"/>
        </w:rPr>
        <w:t>為凱基是否能完成</w:t>
      </w:r>
      <w:proofErr w:type="gramStart"/>
      <w:r w:rsidRPr="002028DF">
        <w:rPr>
          <w:rFonts w:hint="eastAsia"/>
        </w:rPr>
        <w:t>首檔擬真</w:t>
      </w:r>
      <w:proofErr w:type="gramEnd"/>
      <w:r w:rsidRPr="002028DF">
        <w:rPr>
          <w:rFonts w:hint="eastAsia"/>
        </w:rPr>
        <w:t>交易的首要前提，目前仍需尋找願意搭配且具有相應能力的金融機構</w:t>
      </w:r>
    </w:p>
    <w:p w14:paraId="2054D67D" w14:textId="77777777" w:rsidR="002028DF" w:rsidRPr="002028DF" w:rsidRDefault="002028DF" w:rsidP="002028DF">
      <w:pPr>
        <w:numPr>
          <w:ilvl w:val="1"/>
          <w:numId w:val="10"/>
        </w:numPr>
        <w:snapToGrid w:val="0"/>
        <w:contextualSpacing/>
      </w:pPr>
      <w:proofErr w:type="gramStart"/>
      <w:r w:rsidRPr="002028DF">
        <w:rPr>
          <w:rFonts w:hint="eastAsia"/>
        </w:rPr>
        <w:t>完整金控及</w:t>
      </w:r>
      <w:proofErr w:type="gramEnd"/>
      <w:r w:rsidRPr="002028DF">
        <w:rPr>
          <w:rFonts w:hint="eastAsia"/>
        </w:rPr>
        <w:t>已有</w:t>
      </w:r>
      <w:r w:rsidRPr="002028DF">
        <w:t xml:space="preserve"> RWA </w:t>
      </w:r>
      <w:r w:rsidRPr="002028DF">
        <w:rPr>
          <w:rFonts w:hint="eastAsia"/>
        </w:rPr>
        <w:t>經驗的證券商可能較快</w:t>
      </w:r>
      <w:r w:rsidRPr="002028DF">
        <w:t xml:space="preserve"> Ready</w:t>
      </w:r>
    </w:p>
    <w:p w14:paraId="71B53FEA" w14:textId="77777777" w:rsidR="002028DF" w:rsidRPr="002028DF" w:rsidRDefault="002028DF" w:rsidP="002028DF">
      <w:pPr>
        <w:numPr>
          <w:ilvl w:val="1"/>
          <w:numId w:val="10"/>
        </w:numPr>
        <w:snapToGrid w:val="0"/>
        <w:contextualSpacing/>
      </w:pPr>
      <w:r w:rsidRPr="002028DF">
        <w:rPr>
          <w:rFonts w:hint="eastAsia"/>
        </w:rPr>
        <w:t>壽險及政府基金等大型法人中後台準備時間可能較長</w:t>
      </w:r>
    </w:p>
    <w:p w14:paraId="5161F14A" w14:textId="77777777" w:rsidR="002028DF" w:rsidRPr="002028DF" w:rsidRDefault="002028DF" w:rsidP="002028DF">
      <w:pPr>
        <w:numPr>
          <w:ilvl w:val="0"/>
          <w:numId w:val="10"/>
        </w:numPr>
        <w:snapToGrid w:val="0"/>
        <w:contextualSpacing/>
      </w:pPr>
      <w:r w:rsidRPr="002028DF">
        <w:t xml:space="preserve">Cash Token Private Key </w:t>
      </w:r>
      <w:r w:rsidRPr="002028DF">
        <w:rPr>
          <w:rFonts w:hint="eastAsia"/>
        </w:rPr>
        <w:t>最終由證券商自行保管或由</w:t>
      </w:r>
      <w:r w:rsidRPr="002028DF">
        <w:t xml:space="preserve"> Settlement Bank </w:t>
      </w:r>
      <w:r w:rsidRPr="002028DF">
        <w:rPr>
          <w:rFonts w:hint="eastAsia"/>
        </w:rPr>
        <w:t>代管仍未定案</w:t>
      </w:r>
    </w:p>
    <w:p w14:paraId="35727255" w14:textId="77777777" w:rsidR="002028DF" w:rsidRPr="002028DF" w:rsidRDefault="002028DF" w:rsidP="002028DF">
      <w:pPr>
        <w:numPr>
          <w:ilvl w:val="1"/>
          <w:numId w:val="10"/>
        </w:numPr>
        <w:snapToGrid w:val="0"/>
        <w:contextualSpacing/>
      </w:pPr>
      <w:r w:rsidRPr="002028DF">
        <w:rPr>
          <w:rFonts w:hint="eastAsia"/>
        </w:rPr>
        <w:t>最終選擇將直接決定證券及銀行各自需要建置的系統範圍</w:t>
      </w:r>
    </w:p>
    <w:p w14:paraId="0299078A" w14:textId="77777777" w:rsidR="002028DF" w:rsidRPr="002028DF" w:rsidRDefault="002028DF" w:rsidP="002028DF">
      <w:pPr>
        <w:numPr>
          <w:ilvl w:val="0"/>
          <w:numId w:val="10"/>
        </w:numPr>
        <w:snapToGrid w:val="0"/>
        <w:contextualSpacing/>
      </w:pPr>
      <w:r w:rsidRPr="002028DF">
        <w:rPr>
          <w:rFonts w:hint="eastAsia"/>
        </w:rPr>
        <w:t>大額</w:t>
      </w:r>
      <w:r w:rsidRPr="002028DF">
        <w:t xml:space="preserve"> Primary DVP </w:t>
      </w:r>
      <w:r w:rsidRPr="002028DF">
        <w:rPr>
          <w:rFonts w:hint="eastAsia"/>
        </w:rPr>
        <w:t>的</w:t>
      </w:r>
      <w:r w:rsidRPr="002028DF">
        <w:t xml:space="preserve"> Exception Handling </w:t>
      </w:r>
      <w:r w:rsidRPr="002028DF">
        <w:rPr>
          <w:rFonts w:hint="eastAsia"/>
        </w:rPr>
        <w:t>尚未完整設計</w:t>
      </w:r>
    </w:p>
    <w:p w14:paraId="43C2F8BF" w14:textId="77777777" w:rsidR="002028DF" w:rsidRPr="002028DF" w:rsidRDefault="002028DF" w:rsidP="002028DF">
      <w:pPr>
        <w:numPr>
          <w:ilvl w:val="1"/>
          <w:numId w:val="10"/>
        </w:numPr>
        <w:snapToGrid w:val="0"/>
        <w:contextualSpacing/>
      </w:pPr>
      <w:r w:rsidRPr="002028DF">
        <w:t xml:space="preserve">Issuer </w:t>
      </w:r>
      <w:r w:rsidRPr="002028DF">
        <w:rPr>
          <w:rFonts w:hint="eastAsia"/>
        </w:rPr>
        <w:t>目前無法在發出指令前直接查看其他機構</w:t>
      </w:r>
      <w:r w:rsidRPr="002028DF">
        <w:t xml:space="preserve"> Wallet </w:t>
      </w:r>
      <w:r w:rsidRPr="002028DF">
        <w:rPr>
          <w:rFonts w:hint="eastAsia"/>
        </w:rPr>
        <w:t>餘額</w:t>
      </w:r>
    </w:p>
    <w:p w14:paraId="29CD9966" w14:textId="77777777" w:rsidR="002028DF" w:rsidRPr="002028DF" w:rsidRDefault="002028DF" w:rsidP="002028DF">
      <w:pPr>
        <w:numPr>
          <w:ilvl w:val="1"/>
          <w:numId w:val="10"/>
        </w:numPr>
        <w:snapToGrid w:val="0"/>
        <w:contextualSpacing/>
      </w:pPr>
      <w:r w:rsidRPr="002028DF">
        <w:rPr>
          <w:rFonts w:hint="eastAsia"/>
        </w:rPr>
        <w:t>仍需事前聯繫確認</w:t>
      </w:r>
      <w:r w:rsidRPr="002028DF">
        <w:t xml:space="preserve"> Cash Token Ready</w:t>
      </w:r>
    </w:p>
    <w:p w14:paraId="4F8298A6" w14:textId="77777777" w:rsidR="002028DF" w:rsidRPr="002028DF" w:rsidRDefault="002028DF" w:rsidP="002028DF">
      <w:pPr>
        <w:numPr>
          <w:ilvl w:val="1"/>
          <w:numId w:val="10"/>
        </w:numPr>
        <w:snapToGrid w:val="0"/>
        <w:contextualSpacing/>
      </w:pPr>
      <w:r w:rsidRPr="002028DF">
        <w:rPr>
          <w:rFonts w:hint="eastAsia"/>
        </w:rPr>
        <w:t>平台僅於雙方指令完成後檢核款</w:t>
      </w:r>
      <w:proofErr w:type="gramStart"/>
      <w:r w:rsidRPr="002028DF">
        <w:rPr>
          <w:rFonts w:hint="eastAsia"/>
        </w:rPr>
        <w:t>券</w:t>
      </w:r>
      <w:proofErr w:type="gramEnd"/>
      <w:r w:rsidRPr="002028DF">
        <w:rPr>
          <w:rFonts w:hint="eastAsia"/>
        </w:rPr>
        <w:t>足額</w:t>
      </w:r>
    </w:p>
    <w:p w14:paraId="6026F3CA" w14:textId="77777777" w:rsidR="002028DF" w:rsidRPr="002028DF" w:rsidRDefault="002028DF" w:rsidP="002028DF">
      <w:pPr>
        <w:numPr>
          <w:ilvl w:val="1"/>
          <w:numId w:val="10"/>
        </w:numPr>
        <w:snapToGrid w:val="0"/>
        <w:contextualSpacing/>
      </w:pPr>
      <w:r w:rsidRPr="002028DF">
        <w:rPr>
          <w:rFonts w:hint="eastAsia"/>
        </w:rPr>
        <w:t>若部分</w:t>
      </w:r>
      <w:r w:rsidRPr="002028DF">
        <w:t xml:space="preserve"> Buyer </w:t>
      </w:r>
      <w:r w:rsidRPr="002028DF">
        <w:rPr>
          <w:rFonts w:hint="eastAsia"/>
        </w:rPr>
        <w:t>款項不足，目前僅確認</w:t>
      </w:r>
      <w:proofErr w:type="gramStart"/>
      <w:r w:rsidRPr="002028DF">
        <w:rPr>
          <w:rFonts w:hint="eastAsia"/>
        </w:rPr>
        <w:t>不</w:t>
      </w:r>
      <w:proofErr w:type="gramEnd"/>
      <w:r w:rsidRPr="002028DF">
        <w:rPr>
          <w:rFonts w:hint="eastAsia"/>
        </w:rPr>
        <w:t>足額即</w:t>
      </w:r>
      <w:proofErr w:type="gramStart"/>
      <w:r w:rsidRPr="002028DF">
        <w:rPr>
          <w:rFonts w:hint="eastAsia"/>
        </w:rPr>
        <w:t>不</w:t>
      </w:r>
      <w:proofErr w:type="gramEnd"/>
      <w:r w:rsidRPr="002028DF">
        <w:rPr>
          <w:rFonts w:hint="eastAsia"/>
        </w:rPr>
        <w:t>交割，</w:t>
      </w:r>
      <w:r w:rsidRPr="002028DF">
        <w:rPr>
          <w:rFonts w:hint="eastAsia"/>
        </w:rPr>
        <w:t>Partial</w:t>
      </w:r>
      <w:r w:rsidRPr="002028DF">
        <w:t xml:space="preserve"> Settlement </w:t>
      </w:r>
      <w:r w:rsidRPr="002028DF">
        <w:rPr>
          <w:rFonts w:hint="eastAsia"/>
        </w:rPr>
        <w:t>等後續流程仍待</w:t>
      </w:r>
      <w:proofErr w:type="gramStart"/>
      <w:r w:rsidRPr="002028DF">
        <w:rPr>
          <w:rFonts w:hint="eastAsia"/>
        </w:rPr>
        <w:t>研</w:t>
      </w:r>
      <w:proofErr w:type="gramEnd"/>
      <w:r w:rsidRPr="002028DF">
        <w:rPr>
          <w:rFonts w:hint="eastAsia"/>
        </w:rPr>
        <w:t>議</w:t>
      </w:r>
    </w:p>
    <w:p w14:paraId="5F3F3AE1" w14:textId="19D8ED9A" w:rsidR="002028DF" w:rsidRPr="002028DF" w:rsidRDefault="002028DF" w:rsidP="002F002E">
      <w:pPr>
        <w:numPr>
          <w:ilvl w:val="0"/>
          <w:numId w:val="10"/>
        </w:numPr>
        <w:snapToGrid w:val="0"/>
        <w:contextualSpacing/>
        <w:rPr>
          <w:rFonts w:hint="eastAsia"/>
        </w:rPr>
      </w:pPr>
      <w:r w:rsidRPr="002028DF">
        <w:t xml:space="preserve">Digital Native Bond </w:t>
      </w:r>
      <w:r w:rsidRPr="002028DF">
        <w:rPr>
          <w:rFonts w:hint="eastAsia"/>
        </w:rPr>
        <w:t>與傳統無實體債券的法律地位、發行契約是否需增補條款及虛實轉換的</w:t>
      </w:r>
      <w:r w:rsidRPr="002028DF">
        <w:t xml:space="preserve"> Issuer Recognition </w:t>
      </w:r>
      <w:r w:rsidRPr="002028DF">
        <w:rPr>
          <w:rFonts w:hint="eastAsia"/>
        </w:rPr>
        <w:t>機制仍待主管機關及法</w:t>
      </w:r>
      <w:proofErr w:type="gramStart"/>
      <w:r w:rsidRPr="002028DF">
        <w:rPr>
          <w:rFonts w:hint="eastAsia"/>
        </w:rPr>
        <w:t>遵</w:t>
      </w:r>
      <w:proofErr w:type="gramEnd"/>
      <w:r w:rsidRPr="002028DF">
        <w:rPr>
          <w:rFonts w:hint="eastAsia"/>
        </w:rPr>
        <w:t>進一步確認</w:t>
      </w:r>
    </w:p>
    <w:sectPr w:rsidR="002028DF" w:rsidRPr="002028DF" w:rsidSect="00A546DE">
      <w:headerReference w:type="default" r:id="rId11"/>
      <w:footerReference w:type="default" r:id="rId12"/>
      <w:pgSz w:w="11906" w:h="16838"/>
      <w:pgMar w:top="1440" w:right="1800" w:bottom="1440" w:left="1800" w:header="1417"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0B6F2" w14:textId="77777777" w:rsidR="002F002E" w:rsidRDefault="002F002E" w:rsidP="00A546DE">
      <w:r>
        <w:separator/>
      </w:r>
    </w:p>
  </w:endnote>
  <w:endnote w:type="continuationSeparator" w:id="0">
    <w:p w14:paraId="5221A00F" w14:textId="77777777" w:rsidR="002F002E" w:rsidRDefault="002F002E" w:rsidP="00A54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2F275542" w14:paraId="1436DE05" w14:textId="77777777" w:rsidTr="2F275542">
      <w:trPr>
        <w:trHeight w:val="300"/>
      </w:trPr>
      <w:tc>
        <w:tcPr>
          <w:tcW w:w="2765" w:type="dxa"/>
        </w:tcPr>
        <w:p w14:paraId="0EAF41D4" w14:textId="77777777" w:rsidR="2F275542" w:rsidRDefault="2F275542" w:rsidP="2F275542">
          <w:pPr>
            <w:pStyle w:val="a3"/>
            <w:ind w:left="-115"/>
          </w:pPr>
        </w:p>
      </w:tc>
      <w:tc>
        <w:tcPr>
          <w:tcW w:w="2765" w:type="dxa"/>
        </w:tcPr>
        <w:p w14:paraId="747D1364" w14:textId="77777777" w:rsidR="2F275542" w:rsidRDefault="2F275542" w:rsidP="2F275542">
          <w:pPr>
            <w:pStyle w:val="a3"/>
            <w:jc w:val="center"/>
          </w:pPr>
        </w:p>
      </w:tc>
      <w:tc>
        <w:tcPr>
          <w:tcW w:w="2765" w:type="dxa"/>
        </w:tcPr>
        <w:p w14:paraId="7D5DD810" w14:textId="77777777" w:rsidR="2F275542" w:rsidRDefault="2F275542" w:rsidP="2F275542">
          <w:pPr>
            <w:pStyle w:val="a3"/>
            <w:ind w:right="-115"/>
            <w:jc w:val="right"/>
          </w:pPr>
        </w:p>
      </w:tc>
    </w:tr>
  </w:tbl>
  <w:p w14:paraId="17F01134" w14:textId="77777777" w:rsidR="2F275542" w:rsidRDefault="2F275542" w:rsidP="2F27554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022B7" w14:textId="77777777" w:rsidR="002F002E" w:rsidRDefault="002F002E" w:rsidP="00A546DE">
      <w:r>
        <w:separator/>
      </w:r>
    </w:p>
  </w:footnote>
  <w:footnote w:type="continuationSeparator" w:id="0">
    <w:p w14:paraId="7D5FFE7E" w14:textId="77777777" w:rsidR="002F002E" w:rsidRDefault="002F002E" w:rsidP="00A546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0B882" w14:textId="77777777" w:rsidR="00A546DE" w:rsidRDefault="00A546DE">
    <w:pPr>
      <w:pStyle w:val="a3"/>
    </w:pPr>
    <w:r>
      <w:rPr>
        <w:noProof/>
      </w:rPr>
      <w:drawing>
        <wp:inline distT="0" distB="0" distL="0" distR="0" wp14:anchorId="5A3F7C3D" wp14:editId="508E25F2">
          <wp:extent cx="1228725" cy="419944"/>
          <wp:effectExtent l="0" t="0" r="0" b="0"/>
          <wp:docPr id="197636026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0850" cy="4309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BB23B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2B865F68"/>
    <w:multiLevelType w:val="multilevel"/>
    <w:tmpl w:val="B344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55581"/>
    <w:multiLevelType w:val="multilevel"/>
    <w:tmpl w:val="F2FE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E543E"/>
    <w:multiLevelType w:val="multilevel"/>
    <w:tmpl w:val="42D0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9624C"/>
    <w:multiLevelType w:val="multilevel"/>
    <w:tmpl w:val="971C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E5E95"/>
    <w:multiLevelType w:val="multilevel"/>
    <w:tmpl w:val="9DE6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041A24"/>
    <w:multiLevelType w:val="hybridMultilevel"/>
    <w:tmpl w:val="F5625B2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3397BC8"/>
    <w:multiLevelType w:val="multilevel"/>
    <w:tmpl w:val="0768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8D0C12"/>
    <w:multiLevelType w:val="multilevel"/>
    <w:tmpl w:val="8BCE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F46564"/>
    <w:multiLevelType w:val="multilevel"/>
    <w:tmpl w:val="160A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926F1"/>
    <w:multiLevelType w:val="multilevel"/>
    <w:tmpl w:val="31FA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271050">
    <w:abstractNumId w:val="1"/>
  </w:num>
  <w:num w:numId="2" w16cid:durableId="279380179">
    <w:abstractNumId w:val="7"/>
  </w:num>
  <w:num w:numId="3" w16cid:durableId="550699811">
    <w:abstractNumId w:val="5"/>
  </w:num>
  <w:num w:numId="4" w16cid:durableId="523834556">
    <w:abstractNumId w:val="10"/>
  </w:num>
  <w:num w:numId="5" w16cid:durableId="461315403">
    <w:abstractNumId w:val="2"/>
  </w:num>
  <w:num w:numId="6" w16cid:durableId="1864784070">
    <w:abstractNumId w:val="9"/>
  </w:num>
  <w:num w:numId="7" w16cid:durableId="540367855">
    <w:abstractNumId w:val="8"/>
  </w:num>
  <w:num w:numId="8" w16cid:durableId="2118134723">
    <w:abstractNumId w:val="3"/>
  </w:num>
  <w:num w:numId="9" w16cid:durableId="2051418773">
    <w:abstractNumId w:val="6"/>
  </w:num>
  <w:num w:numId="10" w16cid:durableId="1869445670">
    <w:abstractNumId w:val="0"/>
  </w:num>
  <w:num w:numId="11" w16cid:durableId="3015428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attachedTemplate r:id="rId1"/>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02E"/>
    <w:rsid w:val="000B51C9"/>
    <w:rsid w:val="001A630E"/>
    <w:rsid w:val="001C2E6E"/>
    <w:rsid w:val="001F60BB"/>
    <w:rsid w:val="002028DF"/>
    <w:rsid w:val="0021206E"/>
    <w:rsid w:val="002A5B6B"/>
    <w:rsid w:val="002B47D2"/>
    <w:rsid w:val="002F002E"/>
    <w:rsid w:val="00340F76"/>
    <w:rsid w:val="003661C6"/>
    <w:rsid w:val="003E5439"/>
    <w:rsid w:val="0040678B"/>
    <w:rsid w:val="004B39F6"/>
    <w:rsid w:val="00537ADB"/>
    <w:rsid w:val="005C5B45"/>
    <w:rsid w:val="005E7F91"/>
    <w:rsid w:val="00613010"/>
    <w:rsid w:val="0062531A"/>
    <w:rsid w:val="006703C0"/>
    <w:rsid w:val="006C5638"/>
    <w:rsid w:val="006F4869"/>
    <w:rsid w:val="007B18AC"/>
    <w:rsid w:val="0091438D"/>
    <w:rsid w:val="00914B50"/>
    <w:rsid w:val="0094289D"/>
    <w:rsid w:val="009E0155"/>
    <w:rsid w:val="00A45357"/>
    <w:rsid w:val="00A546DE"/>
    <w:rsid w:val="00A54AF6"/>
    <w:rsid w:val="00B477DD"/>
    <w:rsid w:val="00BA6ECE"/>
    <w:rsid w:val="00BC2298"/>
    <w:rsid w:val="00BF0429"/>
    <w:rsid w:val="00BF0717"/>
    <w:rsid w:val="00C17974"/>
    <w:rsid w:val="00C34888"/>
    <w:rsid w:val="00C53C84"/>
    <w:rsid w:val="00C97AA3"/>
    <w:rsid w:val="00D94F29"/>
    <w:rsid w:val="00DD58D6"/>
    <w:rsid w:val="00EB3967"/>
    <w:rsid w:val="00ED6F19"/>
    <w:rsid w:val="00EF6C3D"/>
    <w:rsid w:val="2F27554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4B018"/>
  <w15:chartTrackingRefBased/>
  <w15:docId w15:val="{62037BA6-CFE8-4893-967D-96E4D7B7E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77DD"/>
    <w:pPr>
      <w:widowControl w:val="0"/>
      <w:spacing w:after="160" w:line="278" w:lineRule="auto"/>
    </w:pPr>
    <w:rPr>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46DE"/>
    <w:pPr>
      <w:tabs>
        <w:tab w:val="center" w:pos="4153"/>
        <w:tab w:val="right" w:pos="8306"/>
      </w:tabs>
      <w:snapToGrid w:val="0"/>
      <w:spacing w:after="0" w:line="240" w:lineRule="auto"/>
    </w:pPr>
    <w:rPr>
      <w:sz w:val="20"/>
      <w:szCs w:val="20"/>
      <w14:ligatures w14:val="none"/>
    </w:rPr>
  </w:style>
  <w:style w:type="character" w:customStyle="1" w:styleId="a4">
    <w:name w:val="頁首 字元"/>
    <w:basedOn w:val="a0"/>
    <w:link w:val="a3"/>
    <w:uiPriority w:val="99"/>
    <w:rsid w:val="00A546DE"/>
    <w:rPr>
      <w:sz w:val="20"/>
      <w:szCs w:val="20"/>
    </w:rPr>
  </w:style>
  <w:style w:type="paragraph" w:styleId="a5">
    <w:name w:val="footer"/>
    <w:basedOn w:val="a"/>
    <w:link w:val="a6"/>
    <w:uiPriority w:val="99"/>
    <w:unhideWhenUsed/>
    <w:rsid w:val="00A546DE"/>
    <w:pPr>
      <w:tabs>
        <w:tab w:val="center" w:pos="4153"/>
        <w:tab w:val="right" w:pos="8306"/>
      </w:tabs>
      <w:snapToGrid w:val="0"/>
      <w:spacing w:after="0" w:line="240" w:lineRule="auto"/>
    </w:pPr>
    <w:rPr>
      <w:sz w:val="20"/>
      <w:szCs w:val="20"/>
      <w14:ligatures w14:val="none"/>
    </w:rPr>
  </w:style>
  <w:style w:type="character" w:customStyle="1" w:styleId="a6">
    <w:name w:val="頁尾 字元"/>
    <w:basedOn w:val="a0"/>
    <w:link w:val="a5"/>
    <w:uiPriority w:val="99"/>
    <w:rsid w:val="00A546DE"/>
    <w:rPr>
      <w:sz w:val="20"/>
      <w:szCs w:val="20"/>
    </w:rPr>
  </w:style>
  <w:style w:type="table" w:styleId="a7">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List Paragraph"/>
    <w:basedOn w:val="a"/>
    <w:uiPriority w:val="34"/>
    <w:qFormat/>
    <w:rsid w:val="007B18AC"/>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66435">
      <w:bodyDiv w:val="1"/>
      <w:marLeft w:val="0"/>
      <w:marRight w:val="0"/>
      <w:marTop w:val="0"/>
      <w:marBottom w:val="0"/>
      <w:divBdr>
        <w:top w:val="none" w:sz="0" w:space="0" w:color="auto"/>
        <w:left w:val="none" w:sz="0" w:space="0" w:color="auto"/>
        <w:bottom w:val="none" w:sz="0" w:space="0" w:color="auto"/>
        <w:right w:val="none" w:sz="0" w:space="0" w:color="auto"/>
      </w:divBdr>
      <w:divsChild>
        <w:div w:id="301426365">
          <w:marLeft w:val="0"/>
          <w:marRight w:val="0"/>
          <w:marTop w:val="0"/>
          <w:marBottom w:val="0"/>
          <w:divBdr>
            <w:top w:val="none" w:sz="0" w:space="0" w:color="auto"/>
            <w:left w:val="none" w:sz="0" w:space="0" w:color="auto"/>
            <w:bottom w:val="none" w:sz="0" w:space="0" w:color="auto"/>
            <w:right w:val="none" w:sz="0" w:space="0" w:color="auto"/>
          </w:divBdr>
        </w:div>
      </w:divsChild>
    </w:div>
    <w:div w:id="1321808322">
      <w:bodyDiv w:val="1"/>
      <w:marLeft w:val="0"/>
      <w:marRight w:val="0"/>
      <w:marTop w:val="0"/>
      <w:marBottom w:val="0"/>
      <w:divBdr>
        <w:top w:val="none" w:sz="0" w:space="0" w:color="auto"/>
        <w:left w:val="none" w:sz="0" w:space="0" w:color="auto"/>
        <w:bottom w:val="none" w:sz="0" w:space="0" w:color="auto"/>
        <w:right w:val="none" w:sz="0" w:space="0" w:color="auto"/>
      </w:divBdr>
      <w:divsChild>
        <w:div w:id="11766516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0013960\OneDrive%20-%20&#20977;&#22522;&#37329;&#25511;\&#25991;&#20214;\&#33258;&#35330;%20Office%20&#31684;&#26412;\&#26371;&#35696;&#35352;&#37636;&#31684;&#26412;.dot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STON">
      <a:majorFont>
        <a:latin typeface="Trebuchet MS"/>
        <a:ea typeface="微軟正黑體"/>
        <a:cs typeface=""/>
      </a:majorFont>
      <a:minorFont>
        <a:latin typeface="Trebuchet MS"/>
        <a:ea typeface="微軟正黑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B5AF206868D8874A843B10EEED0C3539" ma:contentTypeVersion="12" ma:contentTypeDescription="建立新的文件。" ma:contentTypeScope="" ma:versionID="cfc0b589d901043e62f32cf95dc59379">
  <xsd:schema xmlns:xsd="http://www.w3.org/2001/XMLSchema" xmlns:xs="http://www.w3.org/2001/XMLSchema" xmlns:p="http://schemas.microsoft.com/office/2006/metadata/properties" xmlns:ns2="4bbc59d3-45e3-4ebf-ab19-686277327d0a" xmlns:ns3="b16bef46-1eec-4b5f-ad0d-963b9aa61a0b" targetNamespace="http://schemas.microsoft.com/office/2006/metadata/properties" ma:root="true" ma:fieldsID="118dcec0acbed9c8384b489a2d976e5c" ns2:_="" ns3:_="">
    <xsd:import namespace="4bbc59d3-45e3-4ebf-ab19-686277327d0a"/>
    <xsd:import namespace="b16bef46-1eec-4b5f-ad0d-963b9aa61a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bc59d3-45e3-4ebf-ab19-686277327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影像標籤" ma:readOnly="false" ma:fieldId="{5cf76f15-5ced-4ddc-b409-7134ff3c332f}" ma:taxonomyMulti="true" ma:sspId="d4ac73bf-4f50-40c3-83c9-ed5c9e1f35a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16bef46-1eec-4b5f-ad0d-963b9aa61a0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23ea26-017c-4025-845e-9bb91ee23d61}" ma:internalName="TaxCatchAll" ma:showField="CatchAllData" ma:web="b16bef46-1eec-4b5f-ad0d-963b9aa61a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bc59d3-45e3-4ebf-ab19-686277327d0a">
      <Terms xmlns="http://schemas.microsoft.com/office/infopath/2007/PartnerControls"/>
    </lcf76f155ced4ddcb4097134ff3c332f>
    <TaxCatchAll xmlns="b16bef46-1eec-4b5f-ad0d-963b9aa61a0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E1E25-4D4F-43AC-91DB-B712CB8757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bc59d3-45e3-4ebf-ab19-686277327d0a"/>
    <ds:schemaRef ds:uri="b16bef46-1eec-4b5f-ad0d-963b9aa61a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FC4D5A-1B6E-4967-A1C9-486BA024C714}">
  <ds:schemaRefs>
    <ds:schemaRef ds:uri="http://schemas.microsoft.com/sharepoint/v3/contenttype/forms"/>
  </ds:schemaRefs>
</ds:datastoreItem>
</file>

<file path=customXml/itemProps3.xml><?xml version="1.0" encoding="utf-8"?>
<ds:datastoreItem xmlns:ds="http://schemas.openxmlformats.org/officeDocument/2006/customXml" ds:itemID="{B1A5D636-659C-45D5-8C4F-6F0A3A819FE5}">
  <ds:schemaRefs>
    <ds:schemaRef ds:uri="http://schemas.microsoft.com/office/2006/metadata/properties"/>
    <ds:schemaRef ds:uri="http://schemas.microsoft.com/office/infopath/2007/PartnerControls"/>
    <ds:schemaRef ds:uri="4bbc59d3-45e3-4ebf-ab19-686277327d0a"/>
    <ds:schemaRef ds:uri="b16bef46-1eec-4b5f-ad0d-963b9aa61a0b"/>
  </ds:schemaRefs>
</ds:datastoreItem>
</file>

<file path=customXml/itemProps4.xml><?xml version="1.0" encoding="utf-8"?>
<ds:datastoreItem xmlns:ds="http://schemas.openxmlformats.org/officeDocument/2006/customXml" ds:itemID="{09BD2891-A84E-4386-B0B8-AE6FF2652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會議記錄範本.dotx</Template>
  <TotalTime>978</TotalTime>
  <Pages>8</Pages>
  <Words>866</Words>
  <Characters>4942</Characters>
  <Application>Microsoft Office Word</Application>
  <DocSecurity>0</DocSecurity>
  <Lines>41</Lines>
  <Paragraphs>11</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呂新晨</dc:creator>
  <cp:keywords/>
  <dc:description/>
  <cp:lastModifiedBy>呂新晨AstonLu-HR-KGISEC</cp:lastModifiedBy>
  <cp:revision>25</cp:revision>
  <dcterms:created xsi:type="dcterms:W3CDTF">2026-08-06T09:06:00Z</dcterms:created>
  <dcterms:modified xsi:type="dcterms:W3CDTF">2026-08-20T01:52:00Z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0x010100B5AF206868D8874A843B10EEED0C3539</vt:lpwstr>
  </property>
  <property fmtid="{D5CDD505-2E9C-101B-9397-08002B2CF9AE}" pid="3" name="MediaServiceImageTags">
    <vt:lpwstr/>
  </property>
</Properties>
</file>