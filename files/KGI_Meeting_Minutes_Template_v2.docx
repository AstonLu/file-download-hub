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9A73" w14:textId="3AFC03BF" w:rsidR="00BC2298" w:rsidRDefault="00BC2298" w:rsidP="00BC2298">
      <w:pPr>
        <w:snapToGrid w:val="0"/>
        <w:contextualSpacing/>
        <w:rPr>
          <w:rFonts w:ascii="微軟正黑體" w:eastAsia="微軟正黑體" w:hAnsi="微軟正黑體"/>
          <w:b/>
          <w:bCs/>
        </w:rPr>
      </w:pPr>
      <w:r>
        <w:rPr>
          <w:b/>
          <w:rFonts w:ascii="Microsoft JhengHei" w:hAnsi="Microsoft JhengHei" w:eastAsia="微軟正黑體"/>
        </w:rPr>
        <w:t xml:space="preserve">Topic：</w:t>
      </w:r>
      <w:sdt>
        <w:sdtPr>
          <w:alias w:val="Topic"/>
          <w:tag w:val="Topic"/>
          <w:id w:val="1343310711"/>
          <w:text/>
        </w:sdtPr>
        <w:sdtContent>
          <w:r>
            <w:rPr>
              <w:color w:val="7F7F7F"/>
            </w:rPr>
            <w:t xml:space="preserve">[Topic]</w:t>
          </w:r>
        </w:sdtContent>
      </w:sdt>
    </w:p>
    <w:p w14:paraId="07DF0DEA" w14:textId="67C9363A" w:rsidR="00BC2298" w:rsidRPr="0063525C" w:rsidRDefault="00BC2298" w:rsidP="00BC2298">
      <w:pPr>
        <w:snapToGrid w:val="0"/>
        <w:contextualSpacing/>
        <w:rPr>
          <w:rFonts w:ascii="微軟正黑體" w:eastAsia="微軟正黑體" w:hAnsi="微軟正黑體"/>
          <w:b/>
          <w:bCs/>
        </w:rPr>
      </w:pPr>
      <w:r>
        <w:rPr>
          <w:b/>
          <w:rFonts w:ascii="Microsoft JhengHei" w:hAnsi="Microsoft JhengHei" w:eastAsia="微軟正黑體"/>
        </w:rPr>
        <w:t xml:space="preserve">Date：</w:t>
      </w:r>
      <w:sdt>
        <w:sdtPr>
          <w:alias w:val="Date"/>
          <w:tag w:val="Date"/>
          <w:id w:val="1205608943"/>
          <w:text/>
        </w:sdtPr>
        <w:sdtContent>
          <w:r>
            <w:rPr>
              <w:color w:val="7F7F7F"/>
            </w:rPr>
            <w:t xml:space="preserve">[Date]</w:t>
          </w:r>
        </w:sdtContent>
      </w:sdt>
    </w:p>
    <w:p w14:paraId="1FD6B791" w14:textId="05AFDB4A" w:rsidR="00537ADB" w:rsidRDefault="00BC2298" w:rsidP="00BC2298">
      <w:pPr>
        <w:snapToGrid w:val="0"/>
        <w:contextualSpacing/>
        <w:rPr>
          <w:rFonts w:ascii="微軟正黑體" w:eastAsia="微軟正黑體" w:hAnsi="微軟正黑體" w:hint="eastAsia"/>
          <w:b/>
          <w:bCs/>
        </w:rPr>
      </w:pPr>
      <w:r>
        <w:rPr>
          <w:b/>
          <w:rFonts w:ascii="Microsoft JhengHei" w:hAnsi="Microsoft JhengHei" w:eastAsia="微軟正黑體"/>
        </w:rPr>
        <w:t xml:space="preserve">Participant：</w:t>
      </w:r>
    </w:p>
    <w:p w14:paraId="33F84696" w14:textId="2B5ABB0A" w:rsidR="00537ADB" w:rsidRPr="00537ADB" w:rsidRDefault="00537ADB" w:rsidP="00537ADB">
      <w:pPr>
        <w:snapToGrid w:val="0"/>
        <w:contextualSpacing/>
        <w:rPr>
          <w:rFonts w:ascii="微軟正黑體" w:eastAsia="微軟正黑體" w:hAnsi="微軟正黑體" w:hint="eastAsia"/>
        </w:rPr>
      </w:pPr>
      <w:sdt>
        <w:sdtPr>
          <w:alias w:val="Participant"/>
          <w:tag w:val="Participant"/>
          <w:id w:val="1148955969"/>
          <w:text w:multiLine="1"/>
        </w:sdtPr>
        <w:sdtContent>
          <w:r>
            <w:rPr>
              <w:color w:val="7F7F7F"/>
            </w:rPr>
            <w:t xml:space="preserve">• [Participant]</w:t>
          </w:r>
        </w:sdtContent>
      </w:sdt>
    </w:p>
    <w:p w14:paraId="37374E5E" w14:textId="77777777" w:rsidR="003661C6" w:rsidRPr="00C97AA3" w:rsidRDefault="003661C6" w:rsidP="00BC2298">
      <w:pPr>
        <w:snapToGrid w:val="0"/>
        <w:contextualSpacing/>
        <w:rPr>
          <w:rFonts w:ascii="微軟正黑體" w:eastAsia="微軟正黑體" w:hAnsi="微軟正黑體"/>
          <w:b/>
          <w:bCs/>
        </w:rPr>
      </w:pPr>
    </w:p>
    <w:p w14:paraId="6F98BE23" w14:textId="003A11B8" w:rsidR="007B18AC" w:rsidRPr="0040678B" w:rsidRDefault="007B18AC" w:rsidP="00BC2298">
      <w:pPr>
        <w:snapToGrid w:val="0"/>
        <w:contextualSpacing/>
        <w:rPr>
          <w:rFonts w:ascii="微軟正黑體" w:eastAsia="微軟正黑體" w:hAnsi="微軟正黑體"/>
          <w:b/>
          <w:bCs/>
        </w:rPr>
      </w:pPr>
      <w:r>
        <w:rPr>
          <w:b/>
          <w:rFonts w:ascii="Microsoft JhengHei" w:hAnsi="Microsoft JhengHei" w:eastAsia="微軟正黑體"/>
        </w:rPr>
        <w:t xml:space="preserve">Key Takeaways</w:t>
      </w:r>
    </w:p>
    <w:sdt>
      <w:sdtPr>
        <w:alias w:val="KeyTakeaways"/>
        <w:tag w:val="KeyTakeaways"/>
        <w:id w:val="1298357746"/>
        <w15:repeatingSection/>
        <w15:sectionTitle w15:val="KeyTakeaways"/>
      </w:sdtPr>
      <w:sdtContent>
        <w:sdt>
          <w:sdtPr>
            <w:id w:val="1165609123"/>
            <w15:repeatingSectionItem/>
          </w:sdtPr>
          <w:sdtContent>
            <w:p w14:paraId="3828BDD1" w14:textId="56B109F8" w:rsidR="00D94F29" w:rsidRPr="00D94F29" w:rsidRDefault="00D94F29" w:rsidP="00D94F29">
              <w:pPr>
                <w:numPr>
                  <w:ilvl w:val="0"/>
                  <w:numId w:val="1"/>
                </w:numPr>
                <w:snapToGrid w:val="0"/>
                <w:contextualSpacing/>
              </w:pPr>
              <w:sdt>
                <w:sdtPr>
                  <w:alias w:val="KeyTakeaway"/>
                  <w:tag w:val="KeyTakeaway"/>
                  <w:id w:val="693708152"/>
                  <w:text/>
                </w:sdtPr>
                <w:sdtContent>
                  <w:r>
                    <w:rPr>
                      <w:b/>
                      <w:color w:val="7F7F7F"/>
                    </w:rPr>
                    <w:t xml:space="preserve">[KeyTakeaway]</w:t>
                  </w:r>
                </w:sdtContent>
              </w:sdt>
            </w:p>
          </w:sdtContent>
        </w:sdt>
      </w:sdtContent>
    </w:sdt>
    <w:p w14:paraId="710495DF" w14:textId="77777777" w:rsidR="00B477DD" w:rsidRDefault="00B477DD" w:rsidP="00B477DD">
      <w:pPr>
        <w:snapToGrid w:val="0"/>
        <w:contextualSpacing/>
        <w:rPr>
          <w:rFonts w:ascii="微軟正黑體" w:eastAsia="微軟正黑體" w:hAnsi="微軟正黑體"/>
          <w:b/>
          <w:bCs/>
        </w:rPr>
      </w:pPr>
    </w:p>
    <w:p w14:paraId="0D78E8C9" w14:textId="77777777" w:rsidR="00BA6ECE" w:rsidRPr="00BA6ECE" w:rsidRDefault="00BA6ECE" w:rsidP="00B477DD">
      <w:pPr>
        <w:snapToGrid w:val="0"/>
        <w:contextualSpacing/>
        <w:rPr>
          <w:rFonts w:ascii="微軟正黑體" w:eastAsia="微軟正黑體" w:hAnsi="微軟正黑體" w:hint="eastAsia"/>
          <w:b/>
          <w:bCs/>
        </w:rPr>
      </w:pPr>
    </w:p>
    <w:p w14:paraId="12BD823F" w14:textId="7CABB169" w:rsidR="002028DF" w:rsidRPr="0021206E" w:rsidRDefault="00B477DD" w:rsidP="0021206E">
      <w:pPr>
        <w:pBdr>
          <w:bottom w:val="single" w:sz="6" w:space="1" w:color="auto"/>
        </w:pBdr>
        <w:snapToGrid w:val="0"/>
        <w:contextualSpacing/>
        <w:rPr>
          <w:rFonts w:ascii="微軟正黑體" w:eastAsia="微軟正黑體" w:hAnsi="微軟正黑體" w:hint="eastAsia"/>
          <w:b/>
          <w:bCs/>
        </w:rPr>
      </w:pPr>
      <w:r>
        <w:rPr>
          <w:b/>
          <w:rFonts w:ascii="Microsoft JhengHei" w:hAnsi="Microsoft JhengHei" w:eastAsia="微軟正黑體"/>
        </w:rPr>
        <w:t xml:space="preserve">General Notes</w:t>
      </w:r>
    </w:p>
    <w:sdt>
      <w:sdtPr>
        <w:alias w:val="GeneralSections"/>
        <w:tag w:val="GeneralSections"/>
        <w:id w:val="1451158860"/>
        <w15:repeatingSection/>
        <w15:sectionTitle w15:val="GeneralSections"/>
      </w:sdtPr>
      <w:sdtContent>
        <w:sdt>
          <w:sdtPr>
            <w:id w:val="402434637"/>
            <w15:repeatingSectionItem/>
          </w:sdtPr>
          <w:sdtContent>
            <w:p w14:paraId="0036B6F4" w14:textId="46826084" w:rsidR="002028DF" w:rsidRPr="002028DF" w:rsidRDefault="002028DF" w:rsidP="002028DF">
              <w:pPr>
                <w:snapToGrid w:val="0"/>
                <w:contextualSpacing/>
                <w:rPr>
                  <w:b/>
                  <w:bCs/>
                </w:rPr>
              </w:pPr>
              <w:sdt>
                <w:sdtPr>
                  <w:alias w:val="SectionHeadline"/>
                  <w:tag w:val="SectionHeadline"/>
                  <w:id w:val="1575244654"/>
                  <w:text/>
                </w:sdtPr>
                <w:sdtContent>
                  <w:r>
                    <w:rPr>
                      <w:b/>
                      <w:color w:val="7F7F7F"/>
                    </w:rPr>
                    <w:t xml:space="preserve">[SectionHeadline]</w:t>
                  </w:r>
                </w:sdtContent>
              </w:sdt>
            </w:p>
            <w:p w14:paraId="4E1567A9" w14:textId="77777777" w:rsidR="002028DF" w:rsidRPr="002028DF" w:rsidRDefault="002028DF" w:rsidP="002028DF">
              <w:pPr>
                <w:snapToGrid w:val="0"/>
                <w:contextualSpacing/>
              </w:pPr>
              <w:sdt>
                <w:sdtPr>
                  <w:alias w:val="SectionBody"/>
                  <w:tag w:val="SectionBody"/>
                  <w:id w:val="113342721"/>
                  <w:text w:multiLine="1"/>
                </w:sdtPr>
                <w:sdtContent>
                  <w:r>
                    <w:rPr>
                      <w:color w:val="7F7F7F"/>
                    </w:rPr>
                    <w:t xml:space="preserve">• [SectionBody]</w:t>
                  </w:r>
                </w:sdtContent>
              </w:sdt>
            </w:p>
          </w:sdtContent>
        </w:sdt>
      </w:sdtContent>
    </w:sdt>
    <w:sectPr w:rsidR="002028DF" w:rsidRPr="002028DF" w:rsidSect="00A546DE">
      <w:headerReference w:type="default" r:id="rId11"/>
      <w:footerReference w:type="default" r:id="rId12"/>
      <w:pgSz w:w="11906" w:h="16838"/>
      <w:pgMar w:top="1440" w:right="1800" w:bottom="1440" w:left="1800" w:header="141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0B6F2" w14:textId="77777777" w:rsidR="002F002E" w:rsidRDefault="002F002E" w:rsidP="00A546DE">
      <w:r>
        <w:separator/>
      </w:r>
    </w:p>
  </w:endnote>
  <w:endnote w:type="continuationSeparator" w:id="0">
    <w:p w14:paraId="5221A00F" w14:textId="77777777" w:rsidR="002F002E" w:rsidRDefault="002F002E" w:rsidP="00A5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2F275542" w14:paraId="1436DE05" w14:textId="77777777" w:rsidTr="2F275542">
      <w:trPr>
        <w:trHeight w:val="300"/>
      </w:trPr>
      <w:tc>
        <w:tcPr>
          <w:tcW w:w="2765" w:type="dxa"/>
        </w:tcPr>
        <w:p w14:paraId="0EAF41D4" w14:textId="77777777" w:rsidR="2F275542" w:rsidRDefault="2F275542" w:rsidP="2F275542">
          <w:pPr>
            <w:pStyle w:val="a3"/>
            <w:ind w:left="-115"/>
          </w:pPr>
        </w:p>
      </w:tc>
      <w:tc>
        <w:tcPr>
          <w:tcW w:w="2765" w:type="dxa"/>
        </w:tcPr>
        <w:p w14:paraId="747D1364" w14:textId="77777777" w:rsidR="2F275542" w:rsidRDefault="2F275542" w:rsidP="2F275542">
          <w:pPr>
            <w:pStyle w:val="a3"/>
            <w:jc w:val="center"/>
          </w:pPr>
        </w:p>
      </w:tc>
      <w:tc>
        <w:tcPr>
          <w:tcW w:w="2765" w:type="dxa"/>
        </w:tcPr>
        <w:p w14:paraId="7D5DD810" w14:textId="77777777" w:rsidR="2F275542" w:rsidRDefault="2F275542" w:rsidP="2F275542">
          <w:pPr>
            <w:pStyle w:val="a3"/>
            <w:ind w:right="-115"/>
            <w:jc w:val="right"/>
          </w:pPr>
        </w:p>
      </w:tc>
    </w:tr>
  </w:tbl>
  <w:p w14:paraId="17F01134" w14:textId="77777777" w:rsidR="2F275542" w:rsidRDefault="2F275542" w:rsidP="2F2755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22B7" w14:textId="77777777" w:rsidR="002F002E" w:rsidRDefault="002F002E" w:rsidP="00A546DE">
      <w:r>
        <w:separator/>
      </w:r>
    </w:p>
  </w:footnote>
  <w:footnote w:type="continuationSeparator" w:id="0">
    <w:p w14:paraId="7D5FFE7E" w14:textId="77777777" w:rsidR="002F002E" w:rsidRDefault="002F002E" w:rsidP="00A54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0B882" w14:textId="77777777" w:rsidR="00A546DE" w:rsidRDefault="00A546DE">
    <w:pPr>
      <w:pStyle w:val="a3"/>
    </w:pPr>
    <w:r>
      <w:rPr>
        <w:noProof/>
      </w:rPr>
      <w:drawing>
        <wp:inline distT="0" distB="0" distL="0" distR="0" wp14:anchorId="5A3F7C3D" wp14:editId="508E25F2">
          <wp:extent cx="1228725" cy="419944"/>
          <wp:effectExtent l="0" t="0" r="0" b="0"/>
          <wp:docPr id="1976360267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850" cy="4309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B23B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B865F68"/>
    <w:multiLevelType w:val="multilevel"/>
    <w:tmpl w:val="B344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55581"/>
    <w:multiLevelType w:val="multilevel"/>
    <w:tmpl w:val="F2F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E543E"/>
    <w:multiLevelType w:val="multilevel"/>
    <w:tmpl w:val="42D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9624C"/>
    <w:multiLevelType w:val="multilevel"/>
    <w:tmpl w:val="971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5E95"/>
    <w:multiLevelType w:val="multilevel"/>
    <w:tmpl w:val="9DE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41A24"/>
    <w:multiLevelType w:val="hybridMultilevel"/>
    <w:tmpl w:val="F5625B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3397BC8"/>
    <w:multiLevelType w:val="multilevel"/>
    <w:tmpl w:val="0768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D0C12"/>
    <w:multiLevelType w:val="multilevel"/>
    <w:tmpl w:val="8BC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46564"/>
    <w:multiLevelType w:val="multilevel"/>
    <w:tmpl w:val="160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926F1"/>
    <w:multiLevelType w:val="multilevel"/>
    <w:tmpl w:val="31F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271050">
    <w:abstractNumId w:val="1"/>
  </w:num>
  <w:num w:numId="2" w16cid:durableId="279380179">
    <w:abstractNumId w:val="7"/>
  </w:num>
  <w:num w:numId="3" w16cid:durableId="550699811">
    <w:abstractNumId w:val="5"/>
  </w:num>
  <w:num w:numId="4" w16cid:durableId="523834556">
    <w:abstractNumId w:val="10"/>
  </w:num>
  <w:num w:numId="5" w16cid:durableId="461315403">
    <w:abstractNumId w:val="2"/>
  </w:num>
  <w:num w:numId="6" w16cid:durableId="1864784070">
    <w:abstractNumId w:val="9"/>
  </w:num>
  <w:num w:numId="7" w16cid:durableId="540367855">
    <w:abstractNumId w:val="8"/>
  </w:num>
  <w:num w:numId="8" w16cid:durableId="2118134723">
    <w:abstractNumId w:val="3"/>
  </w:num>
  <w:num w:numId="9" w16cid:durableId="2051418773">
    <w:abstractNumId w:val="6"/>
  </w:num>
  <w:num w:numId="10" w16cid:durableId="1869445670">
    <w:abstractNumId w:val="0"/>
  </w:num>
  <w:num w:numId="11" w16cid:durableId="301542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2E"/>
    <w:rsid w:val="000B51C9"/>
    <w:rsid w:val="001A630E"/>
    <w:rsid w:val="001C2E6E"/>
    <w:rsid w:val="001F60BB"/>
    <w:rsid w:val="002028DF"/>
    <w:rsid w:val="0021206E"/>
    <w:rsid w:val="002A5B6B"/>
    <w:rsid w:val="002B47D2"/>
    <w:rsid w:val="002F002E"/>
    <w:rsid w:val="00340F76"/>
    <w:rsid w:val="003661C6"/>
    <w:rsid w:val="003E5439"/>
    <w:rsid w:val="0040678B"/>
    <w:rsid w:val="004B39F6"/>
    <w:rsid w:val="00537ADB"/>
    <w:rsid w:val="005C5B45"/>
    <w:rsid w:val="005E7F91"/>
    <w:rsid w:val="00613010"/>
    <w:rsid w:val="0062531A"/>
    <w:rsid w:val="006703C0"/>
    <w:rsid w:val="006C5638"/>
    <w:rsid w:val="006F4869"/>
    <w:rsid w:val="007B18AC"/>
    <w:rsid w:val="0091438D"/>
    <w:rsid w:val="00914B50"/>
    <w:rsid w:val="0094289D"/>
    <w:rsid w:val="009E0155"/>
    <w:rsid w:val="00A45357"/>
    <w:rsid w:val="00A546DE"/>
    <w:rsid w:val="00A54AF6"/>
    <w:rsid w:val="00B477DD"/>
    <w:rsid w:val="00BA6ECE"/>
    <w:rsid w:val="00BC2298"/>
    <w:rsid w:val="00BF0429"/>
    <w:rsid w:val="00BF0717"/>
    <w:rsid w:val="00C17974"/>
    <w:rsid w:val="00C34888"/>
    <w:rsid w:val="00C53C84"/>
    <w:rsid w:val="00C97AA3"/>
    <w:rsid w:val="00D94F29"/>
    <w:rsid w:val="00DD58D6"/>
    <w:rsid w:val="00EB3967"/>
    <w:rsid w:val="00ED6F19"/>
    <w:rsid w:val="00EF6C3D"/>
    <w:rsid w:val="2F27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4B018"/>
  <w15:chartTrackingRefBased/>
  <w15:docId w15:val="{62037BA6-CFE8-4893-967D-96E4D7B7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7DD"/>
    <w:pPr>
      <w:widowControl w:val="0"/>
      <w:spacing w:after="160" w:line="278" w:lineRule="auto"/>
    </w:pPr>
    <w:rPr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46DE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4">
    <w:name w:val="頁首 字元"/>
    <w:basedOn w:val="a0"/>
    <w:link w:val="a3"/>
    <w:uiPriority w:val="99"/>
    <w:rsid w:val="00A546D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546DE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6">
    <w:name w:val="頁尾 字元"/>
    <w:basedOn w:val="a0"/>
    <w:link w:val="a5"/>
    <w:uiPriority w:val="99"/>
    <w:rsid w:val="00A546DE"/>
    <w:rPr>
      <w:sz w:val="20"/>
      <w:szCs w:val="20"/>
    </w:rPr>
  </w:style>
  <w:style w:type="table" w:styleId="a7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7B18A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13960\OneDrive%20-%20&#20977;&#22522;&#37329;&#25511;\&#25991;&#20214;\&#33258;&#35330;%20Office%20&#31684;&#26412;\&#26371;&#35696;&#35352;&#37636;&#31684;&#26412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STON">
      <a:majorFont>
        <a:latin typeface="Trebuchet MS"/>
        <a:ea typeface="微軟正黑體"/>
        <a:cs typeface=""/>
      </a:majorFont>
      <a:minorFont>
        <a:latin typeface="Trebuchet MS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5AF206868D8874A843B10EEED0C3539" ma:contentTypeVersion="12" ma:contentTypeDescription="建立新的文件。" ma:contentTypeScope="" ma:versionID="cfc0b589d901043e62f32cf95dc59379">
  <xsd:schema xmlns:xsd="http://www.w3.org/2001/XMLSchema" xmlns:xs="http://www.w3.org/2001/XMLSchema" xmlns:p="http://schemas.microsoft.com/office/2006/metadata/properties" xmlns:ns2="4bbc59d3-45e3-4ebf-ab19-686277327d0a" xmlns:ns3="b16bef46-1eec-4b5f-ad0d-963b9aa61a0b" targetNamespace="http://schemas.microsoft.com/office/2006/metadata/properties" ma:root="true" ma:fieldsID="118dcec0acbed9c8384b489a2d976e5c" ns2:_="" ns3:_="">
    <xsd:import namespace="4bbc59d3-45e3-4ebf-ab19-686277327d0a"/>
    <xsd:import namespace="b16bef46-1eec-4b5f-ad0d-963b9aa61a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c59d3-45e3-4ebf-ab19-686277327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影像標籤" ma:readOnly="false" ma:fieldId="{5cf76f15-5ced-4ddc-b409-7134ff3c332f}" ma:taxonomyMulti="true" ma:sspId="d4ac73bf-4f50-40c3-83c9-ed5c9e1f35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bef46-1eec-4b5f-ad0d-963b9aa61a0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23ea26-017c-4025-845e-9bb91ee23d61}" ma:internalName="TaxCatchAll" ma:showField="CatchAllData" ma:web="b16bef46-1eec-4b5f-ad0d-963b9aa61a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bc59d3-45e3-4ebf-ab19-686277327d0a">
      <Terms xmlns="http://schemas.microsoft.com/office/infopath/2007/PartnerControls"/>
    </lcf76f155ced4ddcb4097134ff3c332f>
    <TaxCatchAll xmlns="b16bef46-1eec-4b5f-ad0d-963b9aa61a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E1E25-4D4F-43AC-91DB-B712CB875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c59d3-45e3-4ebf-ab19-686277327d0a"/>
    <ds:schemaRef ds:uri="b16bef46-1eec-4b5f-ad0d-963b9aa61a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FC4D5A-1B6E-4967-A1C9-486BA024C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5D636-659C-45D5-8C4F-6F0A3A819FE5}">
  <ds:schemaRefs>
    <ds:schemaRef ds:uri="http://schemas.microsoft.com/office/2006/metadata/properties"/>
    <ds:schemaRef ds:uri="http://schemas.microsoft.com/office/infopath/2007/PartnerControls"/>
    <ds:schemaRef ds:uri="4bbc59d3-45e3-4ebf-ab19-686277327d0a"/>
    <ds:schemaRef ds:uri="b16bef46-1eec-4b5f-ad0d-963b9aa61a0b"/>
  </ds:schemaRefs>
</ds:datastoreItem>
</file>

<file path=customXml/itemProps4.xml><?xml version="1.0" encoding="utf-8"?>
<ds:datastoreItem xmlns:ds="http://schemas.openxmlformats.org/officeDocument/2006/customXml" ds:itemID="{09BD2891-A84E-4386-B0B8-AE6FF2652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會議記錄範本.dotx</Template>
  <TotalTime>978</TotalTime>
  <Pages>8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呂新晨</dc:creator>
  <cp:keywords/>
  <dc:description/>
  <cp:lastModifiedBy>呂新晨AstonLu-HR-KGISEC</cp:lastModifiedBy>
  <cp:revision>25</cp:revision>
  <dcterms:created xsi:type="dcterms:W3CDTF">2026-08-06T09:06:00Z</dcterms:created>
  <dcterms:modified xsi:type="dcterms:W3CDTF">2026-08-20T01:52:00Z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0x010100B5AF206868D8874A843B10EEED0C3539</vt:lpwstr>
  </property>
  <property fmtid="{D5CDD505-2E9C-101B-9397-08002B2CF9AE}" pid="3" name="MediaServiceImageTags">
    <vt:lpwstr/>
  </property>
</Properties>
</file>